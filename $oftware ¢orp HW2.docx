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D5F8C" w14:textId="77777777" w:rsidR="002C79E6" w:rsidRDefault="002C79E6" w:rsidP="002C79E6"/>
    <w:p w14:paraId="0D573C47" w14:textId="77777777" w:rsidR="002C79E6" w:rsidRDefault="002C79E6" w:rsidP="002C79E6"/>
    <w:p w14:paraId="66B02F08" w14:textId="77777777" w:rsidR="002C79E6" w:rsidRDefault="002C79E6" w:rsidP="002C79E6"/>
    <w:p w14:paraId="10092B70" w14:textId="77777777" w:rsidR="002C79E6" w:rsidRDefault="002C79E6" w:rsidP="002C79E6"/>
    <w:p w14:paraId="4AD41FE2" w14:textId="77777777" w:rsidR="002C79E6" w:rsidRDefault="002C79E6" w:rsidP="002C79E6"/>
    <w:p w14:paraId="46D803C8" w14:textId="6F2898B6" w:rsidR="6A36C4BF" w:rsidRPr="00035A6B" w:rsidRDefault="0034271C" w:rsidP="00B863FB">
      <w:pPr>
        <w:pStyle w:val="Title"/>
        <w:rPr>
          <w:sz w:val="32"/>
          <w:szCs w:val="32"/>
        </w:rPr>
      </w:pPr>
      <w:r w:rsidRPr="00035A6B">
        <w:rPr>
          <w:sz w:val="32"/>
          <w:szCs w:val="32"/>
        </w:rPr>
        <w:t>Semester Project: Smart Parking Platform</w:t>
      </w:r>
    </w:p>
    <w:p w14:paraId="2CF05032" w14:textId="2AC26972" w:rsidR="00A417C1" w:rsidRPr="00035A6B" w:rsidRDefault="0034271C" w:rsidP="002C79E6">
      <w:pPr>
        <w:pStyle w:val="Subtitle"/>
        <w:rPr>
          <w:sz w:val="32"/>
          <w:szCs w:val="32"/>
        </w:rPr>
      </w:pPr>
      <w:r w:rsidRPr="00035A6B">
        <w:rPr>
          <w:sz w:val="32"/>
          <w:szCs w:val="32"/>
        </w:rPr>
        <w:t>Aliyan Adnan</w:t>
      </w:r>
    </w:p>
    <w:p w14:paraId="1A41623C" w14:textId="22724732" w:rsidR="002C79E6" w:rsidRPr="00035A6B" w:rsidRDefault="0034271C" w:rsidP="002C79E6">
      <w:pPr>
        <w:pStyle w:val="Subtitle"/>
        <w:rPr>
          <w:sz w:val="32"/>
          <w:szCs w:val="32"/>
        </w:rPr>
      </w:pPr>
      <w:r w:rsidRPr="00035A6B">
        <w:rPr>
          <w:sz w:val="32"/>
          <w:szCs w:val="32"/>
        </w:rPr>
        <w:t>University of Houston</w:t>
      </w:r>
    </w:p>
    <w:p w14:paraId="596269FE" w14:textId="02EC18B6" w:rsidR="002C79E6" w:rsidRPr="00035A6B" w:rsidRDefault="00000000" w:rsidP="002C79E6">
      <w:pPr>
        <w:pStyle w:val="Subtitle"/>
        <w:rPr>
          <w:sz w:val="32"/>
          <w:szCs w:val="32"/>
        </w:rPr>
      </w:pPr>
      <w:sdt>
        <w:sdtPr>
          <w:rPr>
            <w:sz w:val="32"/>
            <w:szCs w:val="32"/>
          </w:rPr>
          <w:id w:val="-568883333"/>
          <w:placeholder>
            <w:docPart w:val="BFAC7D3F809143D89C3D43D171FAB00A"/>
          </w:placeholder>
          <w:temporary/>
          <w:showingPlcHdr/>
          <w15:appearance w15:val="hidden"/>
        </w:sdtPr>
        <w:sdtContent>
          <w:r w:rsidR="002C79E6" w:rsidRPr="00035A6B">
            <w:rPr>
              <w:sz w:val="32"/>
              <w:szCs w:val="32"/>
            </w:rPr>
            <w:t>Course Number:</w:t>
          </w:r>
        </w:sdtContent>
      </w:sdt>
      <w:r w:rsidR="002C79E6" w:rsidRPr="00035A6B">
        <w:rPr>
          <w:sz w:val="32"/>
          <w:szCs w:val="32"/>
        </w:rPr>
        <w:t xml:space="preserve"> </w:t>
      </w:r>
      <w:r w:rsidR="0034271C" w:rsidRPr="00035A6B">
        <w:rPr>
          <w:sz w:val="32"/>
          <w:szCs w:val="32"/>
        </w:rPr>
        <w:t>CIS</w:t>
      </w:r>
      <w:r w:rsidR="00035A6B">
        <w:rPr>
          <w:sz w:val="32"/>
          <w:szCs w:val="32"/>
        </w:rPr>
        <w:t xml:space="preserve"> </w:t>
      </w:r>
      <w:r w:rsidR="0034271C" w:rsidRPr="00035A6B">
        <w:rPr>
          <w:sz w:val="32"/>
          <w:szCs w:val="32"/>
        </w:rPr>
        <w:t>4374</w:t>
      </w:r>
    </w:p>
    <w:p w14:paraId="2F891914" w14:textId="198B3AA2" w:rsidR="002C79E6" w:rsidRPr="00035A6B" w:rsidRDefault="0034271C" w:rsidP="002C79E6">
      <w:pPr>
        <w:pStyle w:val="Subtitle"/>
        <w:rPr>
          <w:sz w:val="32"/>
          <w:szCs w:val="32"/>
        </w:rPr>
      </w:pPr>
      <w:r w:rsidRPr="00035A6B">
        <w:rPr>
          <w:sz w:val="32"/>
          <w:szCs w:val="32"/>
        </w:rPr>
        <w:t>Instructor Otto Dobretsberger</w:t>
      </w:r>
    </w:p>
    <w:p w14:paraId="3993EC02" w14:textId="6D3C0EB4" w:rsidR="201D26C8" w:rsidRPr="00035A6B" w:rsidRDefault="0034271C" w:rsidP="002C79E6">
      <w:pPr>
        <w:pStyle w:val="Subtitle"/>
        <w:rPr>
          <w:sz w:val="32"/>
          <w:szCs w:val="32"/>
        </w:rPr>
      </w:pPr>
      <w:r w:rsidRPr="00035A6B">
        <w:rPr>
          <w:sz w:val="32"/>
          <w:szCs w:val="32"/>
        </w:rPr>
        <w:t>9/10/2026</w:t>
      </w:r>
    </w:p>
    <w:p w14:paraId="7AD1D719" w14:textId="77777777" w:rsidR="201D26C8" w:rsidRPr="00035A6B" w:rsidRDefault="201D26C8" w:rsidP="014CA2B6">
      <w:pPr>
        <w:pStyle w:val="Title2"/>
        <w:rPr>
          <w:rFonts w:ascii="Calibri" w:eastAsia="Calibri" w:hAnsi="Calibri" w:cs="Calibri"/>
          <w:sz w:val="32"/>
          <w:szCs w:val="32"/>
        </w:rPr>
      </w:pPr>
    </w:p>
    <w:p w14:paraId="5F35DA22" w14:textId="77777777" w:rsidR="201D26C8" w:rsidRDefault="201D26C8" w:rsidP="014CA2B6">
      <w:pPr>
        <w:pStyle w:val="Title2"/>
        <w:rPr>
          <w:rFonts w:ascii="Calibri" w:eastAsia="Calibri" w:hAnsi="Calibri" w:cs="Calibri"/>
          <w:szCs w:val="22"/>
        </w:rPr>
      </w:pPr>
    </w:p>
    <w:p w14:paraId="2FFE3487" w14:textId="77777777" w:rsidR="201D26C8" w:rsidRDefault="201D26C8" w:rsidP="014CA2B6">
      <w:pPr>
        <w:pStyle w:val="Title2"/>
        <w:rPr>
          <w:rFonts w:ascii="Calibri" w:eastAsia="Calibri" w:hAnsi="Calibri" w:cs="Calibri"/>
          <w:szCs w:val="22"/>
        </w:rPr>
      </w:pPr>
    </w:p>
    <w:p w14:paraId="4631E148" w14:textId="77777777" w:rsidR="201D26C8" w:rsidRDefault="201D26C8" w:rsidP="014CA2B6">
      <w:pPr>
        <w:pStyle w:val="Title2"/>
        <w:rPr>
          <w:rFonts w:ascii="Calibri" w:eastAsia="Calibri" w:hAnsi="Calibri" w:cs="Calibri"/>
          <w:szCs w:val="22"/>
        </w:rPr>
      </w:pPr>
    </w:p>
    <w:p w14:paraId="029C5084" w14:textId="77777777" w:rsidR="201D26C8" w:rsidRDefault="201D26C8" w:rsidP="014CA2B6">
      <w:pPr>
        <w:pStyle w:val="Title2"/>
        <w:rPr>
          <w:rFonts w:ascii="Calibri" w:eastAsia="Calibri" w:hAnsi="Calibri" w:cs="Calibri"/>
          <w:szCs w:val="22"/>
        </w:rPr>
      </w:pPr>
    </w:p>
    <w:p w14:paraId="41C984C3" w14:textId="77777777" w:rsidR="201D26C8" w:rsidRDefault="201D26C8" w:rsidP="014CA2B6">
      <w:pPr>
        <w:pStyle w:val="Title2"/>
        <w:rPr>
          <w:rFonts w:ascii="Calibri" w:eastAsia="Calibri" w:hAnsi="Calibri" w:cs="Calibri"/>
          <w:szCs w:val="22"/>
        </w:rPr>
      </w:pPr>
    </w:p>
    <w:p w14:paraId="6AF6F825" w14:textId="77777777" w:rsidR="201D26C8" w:rsidRDefault="201D26C8" w:rsidP="014CA2B6">
      <w:pPr>
        <w:pStyle w:val="Title2"/>
        <w:rPr>
          <w:rFonts w:ascii="Calibri" w:eastAsia="Calibri" w:hAnsi="Calibri" w:cs="Calibri"/>
          <w:szCs w:val="22"/>
        </w:rPr>
      </w:pPr>
    </w:p>
    <w:p w14:paraId="1F9A82FA" w14:textId="77777777" w:rsidR="000D4642" w:rsidRDefault="000D4642">
      <w:pPr>
        <w:rPr>
          <w:rFonts w:ascii="Calibri" w:eastAsia="Calibri" w:hAnsi="Calibri" w:cs="Calibri"/>
          <w:szCs w:val="22"/>
        </w:rPr>
      </w:pPr>
      <w:r>
        <w:rPr>
          <w:rFonts w:ascii="Calibri" w:eastAsia="Calibri" w:hAnsi="Calibri" w:cs="Calibri"/>
          <w:szCs w:val="22"/>
        </w:rPr>
        <w:br w:type="page"/>
      </w:r>
    </w:p>
    <w:p w14:paraId="059F7B14" w14:textId="62BCD45B" w:rsidR="00A417C1" w:rsidRPr="00CE2907" w:rsidRDefault="00CC2ADF" w:rsidP="00035A6B">
      <w:pPr>
        <w:pStyle w:val="SectionTitle"/>
        <w:jc w:val="left"/>
        <w:rPr>
          <w:sz w:val="32"/>
          <w:szCs w:val="32"/>
        </w:rPr>
      </w:pPr>
      <w:r w:rsidRPr="00CE2907">
        <w:rPr>
          <w:sz w:val="32"/>
          <w:szCs w:val="32"/>
        </w:rPr>
        <w:lastRenderedPageBreak/>
        <w:t>Existing Software</w:t>
      </w:r>
    </w:p>
    <w:p w14:paraId="0FED4375" w14:textId="62AA43D6" w:rsidR="00170FE2" w:rsidRDefault="00BD3B39" w:rsidP="00170FE2">
      <w:r w:rsidRPr="00BD3B39">
        <w:t xml:space="preserve">Instead of focusing just on international examples, I concentrated on apps that individuals in Texas interact on </w:t>
      </w:r>
      <w:r w:rsidR="00170FE2">
        <w:t xml:space="preserve">a </w:t>
      </w:r>
      <w:r w:rsidRPr="00BD3B39">
        <w:t xml:space="preserve">day-to-day basis. Drivers in Houston can utilize ParkHouston/ParkMobile, SpotHero, or ParkWhiz. Austin also offers Park ATX, which provides municipal parking. These applications demonstrate that users expect to pay, extend time, and book parking on their phones. The issue is that drivers may still be unsure whether a spot is available or </w:t>
      </w:r>
      <w:r w:rsidR="00170FE2">
        <w:t xml:space="preserve">whether </w:t>
      </w:r>
      <w:r w:rsidRPr="00BD3B39">
        <w:t xml:space="preserve">they must pay to park, which entry to use, or what the </w:t>
      </w:r>
      <w:r w:rsidR="00170FE2" w:rsidRPr="00BD3B39">
        <w:t>approximate price</w:t>
      </w:r>
      <w:r w:rsidRPr="00BD3B39">
        <w:t xml:space="preserve"> will be, as some are also using prepaid features. The most crucial aspect of this project, in my opinion, is providing drivers with clear and real-time information.</w:t>
      </w:r>
    </w:p>
    <w:p w14:paraId="1DE8CEBA" w14:textId="29DFF601" w:rsidR="00A417C1" w:rsidRPr="00170FE2" w:rsidRDefault="00BD3B39" w:rsidP="00170FE2">
      <w:pPr>
        <w:pStyle w:val="ListParagraph"/>
        <w:numPr>
          <w:ilvl w:val="0"/>
          <w:numId w:val="15"/>
        </w:numPr>
      </w:pPr>
      <w:r w:rsidRPr="00170FE2">
        <w:rPr>
          <w:b/>
          <w:bCs/>
        </w:rPr>
        <w:t>ParkHouston / ParkMobile (Houston)</w:t>
      </w:r>
    </w:p>
    <w:p w14:paraId="498C5366" w14:textId="0FD88662" w:rsidR="00BD3B39" w:rsidRPr="00170FE2" w:rsidRDefault="00BD3B39" w:rsidP="00170FE2">
      <w:pPr>
        <w:pStyle w:val="ListParagraph"/>
        <w:numPr>
          <w:ilvl w:val="0"/>
          <w:numId w:val="18"/>
        </w:numPr>
        <w:rPr>
          <w:rFonts w:ascii="Calibri" w:eastAsia="Calibri" w:hAnsi="Calibri" w:cs="Calibri"/>
          <w:b/>
          <w:bCs/>
          <w:szCs w:val="22"/>
        </w:rPr>
      </w:pPr>
      <w:r w:rsidRPr="00170FE2">
        <w:rPr>
          <w:b/>
          <w:bCs/>
        </w:rPr>
        <w:t>Advantages:</w:t>
      </w:r>
    </w:p>
    <w:p w14:paraId="074F84EC" w14:textId="0E3F8A78" w:rsidR="00A417C1" w:rsidRDefault="00BD3B39" w:rsidP="00BD3B39">
      <w:r>
        <w:t xml:space="preserve">They provide </w:t>
      </w:r>
      <w:r w:rsidR="00170FE2">
        <w:t xml:space="preserve">a </w:t>
      </w:r>
      <w:r>
        <w:t>service through which one can p</w:t>
      </w:r>
      <w:r w:rsidRPr="00BD3B39">
        <w:t>ay for on-street and off-street parking by phone</w:t>
      </w:r>
      <w:r>
        <w:t xml:space="preserve"> by </w:t>
      </w:r>
      <w:r w:rsidRPr="00BD3B39">
        <w:t>enter</w:t>
      </w:r>
      <w:r>
        <w:t xml:space="preserve">ing </w:t>
      </w:r>
      <w:r w:rsidRPr="00BD3B39">
        <w:t xml:space="preserve">a zone number, </w:t>
      </w:r>
      <w:r w:rsidR="00170FE2" w:rsidRPr="00BD3B39">
        <w:t>extending</w:t>
      </w:r>
      <w:r w:rsidRPr="00BD3B39">
        <w:t xml:space="preserve"> a session remotely, </w:t>
      </w:r>
      <w:r w:rsidR="00170FE2">
        <w:t>receiving</w:t>
      </w:r>
      <w:r w:rsidRPr="00BD3B39">
        <w:t xml:space="preserve"> expiration alerts, and </w:t>
      </w:r>
      <w:r w:rsidR="00170FE2">
        <w:t>reserving</w:t>
      </w:r>
      <w:r w:rsidRPr="00BD3B39">
        <w:t xml:space="preserve"> parking in some locations</w:t>
      </w:r>
      <w:r>
        <w:t xml:space="preserve">. </w:t>
      </w:r>
      <w:r w:rsidRPr="00BD3B39">
        <w:t xml:space="preserve">It is already linked to City of Houston parking and is recognizable to those </w:t>
      </w:r>
      <w:r>
        <w:t>who</w:t>
      </w:r>
      <w:r w:rsidRPr="00BD3B39">
        <w:t xml:space="preserve"> park downtown.</w:t>
      </w:r>
    </w:p>
    <w:p w14:paraId="4C73CF74" w14:textId="7EA96621" w:rsidR="00170FE2" w:rsidRDefault="00170FE2" w:rsidP="00170FE2">
      <w:pPr>
        <w:pStyle w:val="ListParagraph"/>
        <w:numPr>
          <w:ilvl w:val="0"/>
          <w:numId w:val="18"/>
        </w:numPr>
        <w:rPr>
          <w:b/>
          <w:bCs/>
        </w:rPr>
      </w:pPr>
      <w:r w:rsidRPr="00170FE2">
        <w:rPr>
          <w:b/>
          <w:bCs/>
        </w:rPr>
        <w:t>Disadvantages:</w:t>
      </w:r>
    </w:p>
    <w:p w14:paraId="192439EC" w14:textId="4E18C4B3" w:rsidR="00170FE2" w:rsidRDefault="00170FE2" w:rsidP="00170FE2">
      <w:r w:rsidRPr="00170FE2">
        <w:t>It is mostly designed around zone payments</w:t>
      </w:r>
      <w:r>
        <w:t>; the</w:t>
      </w:r>
      <w:r w:rsidRPr="00170FE2">
        <w:t xml:space="preserve"> driver still has to know the proper zone and may not get a clear live image of all garage spaces</w:t>
      </w:r>
      <w:r>
        <w:t>, which can be confusing</w:t>
      </w:r>
      <w:r w:rsidRPr="00170FE2">
        <w:t>.</w:t>
      </w:r>
    </w:p>
    <w:p w14:paraId="12F34FEF" w14:textId="1953B06F" w:rsidR="00170FE2" w:rsidRDefault="00170FE2" w:rsidP="00170FE2">
      <w:pPr>
        <w:pStyle w:val="ListParagraph"/>
        <w:numPr>
          <w:ilvl w:val="0"/>
          <w:numId w:val="18"/>
        </w:numPr>
        <w:rPr>
          <w:b/>
          <w:bCs/>
        </w:rPr>
      </w:pPr>
      <w:r w:rsidRPr="00170FE2">
        <w:rPr>
          <w:b/>
          <w:bCs/>
        </w:rPr>
        <w:t>Opportunities for improvement:</w:t>
      </w:r>
    </w:p>
    <w:p w14:paraId="4E6974DD" w14:textId="307CDFE0" w:rsidR="00170FE2" w:rsidRDefault="00170FE2" w:rsidP="00170FE2">
      <w:r>
        <w:t>S</w:t>
      </w:r>
      <w:r w:rsidRPr="00170FE2">
        <w:t>how</w:t>
      </w:r>
      <w:r>
        <w:t>ing</w:t>
      </w:r>
      <w:r w:rsidRPr="00170FE2">
        <w:t xml:space="preserve"> a single map that incorporates street, lot, and garage</w:t>
      </w:r>
      <w:r>
        <w:t xml:space="preserve"> space options</w:t>
      </w:r>
      <w:r w:rsidRPr="00170FE2">
        <w:t>, with clear availability status and access directions.</w:t>
      </w:r>
    </w:p>
    <w:p w14:paraId="470BC16B" w14:textId="6DABE4C6" w:rsidR="00170FE2" w:rsidRDefault="00170FE2" w:rsidP="00170FE2">
      <w:pPr>
        <w:pStyle w:val="ListParagraph"/>
        <w:numPr>
          <w:ilvl w:val="0"/>
          <w:numId w:val="15"/>
        </w:numPr>
        <w:rPr>
          <w:b/>
          <w:bCs/>
        </w:rPr>
      </w:pPr>
      <w:r w:rsidRPr="00170FE2">
        <w:rPr>
          <w:b/>
          <w:bCs/>
        </w:rPr>
        <w:t xml:space="preserve">SpotHero </w:t>
      </w:r>
    </w:p>
    <w:p w14:paraId="6A091C46" w14:textId="59FA2D8B" w:rsidR="00170FE2" w:rsidRDefault="00170FE2" w:rsidP="00170FE2">
      <w:pPr>
        <w:pStyle w:val="ListParagraph"/>
        <w:numPr>
          <w:ilvl w:val="0"/>
          <w:numId w:val="18"/>
        </w:numPr>
        <w:rPr>
          <w:b/>
          <w:bCs/>
        </w:rPr>
      </w:pPr>
      <w:r>
        <w:rPr>
          <w:b/>
          <w:bCs/>
        </w:rPr>
        <w:t xml:space="preserve">Advantages: </w:t>
      </w:r>
    </w:p>
    <w:p w14:paraId="69FDF5C4" w14:textId="54531104" w:rsidR="009A255D" w:rsidRDefault="009A255D" w:rsidP="009A255D">
      <w:r>
        <w:lastRenderedPageBreak/>
        <w:t>I</w:t>
      </w:r>
      <w:r w:rsidRPr="009A255D">
        <w:t xml:space="preserve">t can search </w:t>
      </w:r>
      <w:r>
        <w:t>the city’s</w:t>
      </w:r>
      <w:r w:rsidRPr="009A255D">
        <w:t xml:space="preserve"> locations, compare prices, reserve ahead of time, manage reservations, and book parking near airports, stadiums, and other attractions.</w:t>
      </w:r>
      <w:r>
        <w:t xml:space="preserve"> </w:t>
      </w:r>
      <w:r w:rsidRPr="009A255D">
        <w:t xml:space="preserve">Useful for events and travel since it allows drivers to assess </w:t>
      </w:r>
      <w:r>
        <w:t>choices</w:t>
      </w:r>
      <w:r w:rsidRPr="009A255D">
        <w:t xml:space="preserve"> before departing</w:t>
      </w:r>
      <w:r>
        <w:t xml:space="preserve"> and save a lot of time</w:t>
      </w:r>
      <w:r w:rsidRPr="009A255D">
        <w:t>.</w:t>
      </w:r>
    </w:p>
    <w:p w14:paraId="294D46D4" w14:textId="091320E9" w:rsidR="009A255D" w:rsidRDefault="009A255D" w:rsidP="009A255D">
      <w:pPr>
        <w:pStyle w:val="ListParagraph"/>
        <w:numPr>
          <w:ilvl w:val="0"/>
          <w:numId w:val="18"/>
        </w:numPr>
        <w:rPr>
          <w:b/>
          <w:bCs/>
        </w:rPr>
      </w:pPr>
      <w:r w:rsidRPr="009A255D">
        <w:rPr>
          <w:b/>
          <w:bCs/>
        </w:rPr>
        <w:t>Disadvantages:</w:t>
      </w:r>
    </w:p>
    <w:p w14:paraId="09B9C499" w14:textId="51C490F7" w:rsidR="009A255D" w:rsidRDefault="009A255D" w:rsidP="009A255D">
      <w:pPr>
        <w:rPr>
          <w:b/>
          <w:bCs/>
        </w:rPr>
      </w:pPr>
      <w:r w:rsidRPr="009A255D">
        <w:t xml:space="preserve">It primarily </w:t>
      </w:r>
      <w:r>
        <w:t xml:space="preserve">focuses on </w:t>
      </w:r>
      <w:r w:rsidRPr="009A255D">
        <w:t>reservation marketplace</w:t>
      </w:r>
      <w:r>
        <w:t>;</w:t>
      </w:r>
      <w:r w:rsidRPr="009A255D">
        <w:t xml:space="preserve"> thus it does not focus on city meter payments or live </w:t>
      </w:r>
      <w:r>
        <w:t xml:space="preserve">empty </w:t>
      </w:r>
      <w:r w:rsidRPr="009A255D">
        <w:t>space information</w:t>
      </w:r>
      <w:r w:rsidRPr="009A255D">
        <w:rPr>
          <w:b/>
          <w:bCs/>
        </w:rPr>
        <w:t>.</w:t>
      </w:r>
    </w:p>
    <w:p w14:paraId="03D43C59" w14:textId="617C1A3F" w:rsidR="009A255D" w:rsidRDefault="009A255D" w:rsidP="009A255D">
      <w:pPr>
        <w:pStyle w:val="ListParagraph"/>
        <w:numPr>
          <w:ilvl w:val="0"/>
          <w:numId w:val="18"/>
        </w:numPr>
        <w:rPr>
          <w:b/>
          <w:bCs/>
        </w:rPr>
      </w:pPr>
      <w:r>
        <w:rPr>
          <w:b/>
          <w:bCs/>
        </w:rPr>
        <w:t>Opportunities for improvement:</w:t>
      </w:r>
    </w:p>
    <w:p w14:paraId="52194F25" w14:textId="62CE3A2D" w:rsidR="009A255D" w:rsidRDefault="009A255D" w:rsidP="009A255D">
      <w:r w:rsidRPr="009A255D">
        <w:t xml:space="preserve">Add verified live occupancy and make the app explain whether a space is reserved, </w:t>
      </w:r>
      <w:r>
        <w:t>when it will be available</w:t>
      </w:r>
      <w:r w:rsidRPr="009A255D">
        <w:t>, or currently open</w:t>
      </w:r>
      <w:r>
        <w:t>.</w:t>
      </w:r>
    </w:p>
    <w:p w14:paraId="747445A0" w14:textId="159C8980" w:rsidR="009A255D" w:rsidRPr="009A255D" w:rsidRDefault="009A255D" w:rsidP="009A255D">
      <w:pPr>
        <w:pStyle w:val="ListParagraph"/>
        <w:numPr>
          <w:ilvl w:val="0"/>
          <w:numId w:val="15"/>
        </w:numPr>
        <w:rPr>
          <w:b/>
          <w:bCs/>
        </w:rPr>
      </w:pPr>
      <w:r w:rsidRPr="009A255D">
        <w:rPr>
          <w:b/>
          <w:bCs/>
        </w:rPr>
        <w:t xml:space="preserve">ParkWhiz </w:t>
      </w:r>
    </w:p>
    <w:p w14:paraId="61B38135" w14:textId="1D623B49" w:rsidR="00170FE2" w:rsidRDefault="009A255D" w:rsidP="009A255D">
      <w:pPr>
        <w:pStyle w:val="ListParagraph"/>
        <w:numPr>
          <w:ilvl w:val="0"/>
          <w:numId w:val="18"/>
        </w:numPr>
        <w:rPr>
          <w:b/>
          <w:bCs/>
        </w:rPr>
      </w:pPr>
      <w:r>
        <w:rPr>
          <w:b/>
          <w:bCs/>
        </w:rPr>
        <w:t>Advantages:</w:t>
      </w:r>
    </w:p>
    <w:p w14:paraId="160B9FE0" w14:textId="59ED3D50" w:rsidR="009A255D" w:rsidRDefault="0052608B" w:rsidP="009A255D">
      <w:r>
        <w:t>It can s</w:t>
      </w:r>
      <w:r w:rsidRPr="0052608B">
        <w:t xml:space="preserve">earch by </w:t>
      </w:r>
      <w:r>
        <w:t>city’s</w:t>
      </w:r>
      <w:r w:rsidRPr="0052608B">
        <w:t xml:space="preserve"> address, place, or event; compare location and price; reserve and prepay; use a mobile parking pass.</w:t>
      </w:r>
      <w:r>
        <w:t xml:space="preserve"> It is very easy and simple layout for the bookings.</w:t>
      </w:r>
    </w:p>
    <w:p w14:paraId="6AD92976" w14:textId="71FAC3E8" w:rsidR="0052608B" w:rsidRDefault="0052608B" w:rsidP="0052608B">
      <w:pPr>
        <w:pStyle w:val="ListParagraph"/>
        <w:numPr>
          <w:ilvl w:val="0"/>
          <w:numId w:val="18"/>
        </w:numPr>
        <w:rPr>
          <w:b/>
          <w:bCs/>
        </w:rPr>
      </w:pPr>
      <w:r w:rsidRPr="0052608B">
        <w:rPr>
          <w:b/>
          <w:bCs/>
        </w:rPr>
        <w:t>Disadvantages:</w:t>
      </w:r>
    </w:p>
    <w:p w14:paraId="6B1507EE" w14:textId="50BEF920" w:rsidR="0052608B" w:rsidRDefault="0052608B" w:rsidP="0052608B">
      <w:r w:rsidRPr="0052608B">
        <w:t xml:space="preserve">It </w:t>
      </w:r>
      <w:r>
        <w:t>mainly</w:t>
      </w:r>
      <w:r w:rsidRPr="0052608B">
        <w:t xml:space="preserve"> focuse</w:t>
      </w:r>
      <w:r>
        <w:t>s</w:t>
      </w:r>
      <w:r w:rsidRPr="0052608B">
        <w:t xml:space="preserve"> more on booking garages and lots </w:t>
      </w:r>
      <w:r>
        <w:t xml:space="preserve">rather </w:t>
      </w:r>
      <w:r w:rsidRPr="0052608B">
        <w:t>than on managing city street parking or operator issues in real time</w:t>
      </w:r>
      <w:r>
        <w:t>, as it does not provide much useful data</w:t>
      </w:r>
      <w:r w:rsidRPr="0052608B">
        <w:t>.</w:t>
      </w:r>
    </w:p>
    <w:p w14:paraId="4B6FE4A0" w14:textId="343941B8" w:rsidR="0052608B" w:rsidRDefault="0052608B" w:rsidP="0052608B">
      <w:pPr>
        <w:pStyle w:val="ListParagraph"/>
        <w:numPr>
          <w:ilvl w:val="0"/>
          <w:numId w:val="18"/>
        </w:numPr>
        <w:rPr>
          <w:b/>
          <w:bCs/>
        </w:rPr>
      </w:pPr>
      <w:r w:rsidRPr="0052608B">
        <w:rPr>
          <w:b/>
          <w:bCs/>
        </w:rPr>
        <w:t>Opportunities</w:t>
      </w:r>
      <w:r>
        <w:rPr>
          <w:b/>
          <w:bCs/>
        </w:rPr>
        <w:t xml:space="preserve"> for improvement</w:t>
      </w:r>
      <w:r w:rsidRPr="0052608B">
        <w:rPr>
          <w:b/>
          <w:bCs/>
        </w:rPr>
        <w:t>:</w:t>
      </w:r>
    </w:p>
    <w:p w14:paraId="3B9909B9" w14:textId="5EE38B4A" w:rsidR="0052608B" w:rsidRDefault="0052608B" w:rsidP="0052608B">
      <w:r w:rsidRPr="0052608B">
        <w:t xml:space="preserve">It can be vastly improved by </w:t>
      </w:r>
      <w:r>
        <w:t>connecting</w:t>
      </w:r>
      <w:r w:rsidRPr="0052608B">
        <w:t xml:space="preserve"> booking to operator updates, closures, and alternate </w:t>
      </w:r>
      <w:r>
        <w:t>options</w:t>
      </w:r>
      <w:r w:rsidRPr="0052608B">
        <w:t xml:space="preserve"> if </w:t>
      </w:r>
      <w:r>
        <w:t>the desired spot is occupied or unavailable</w:t>
      </w:r>
      <w:r w:rsidRPr="0052608B">
        <w:t>.</w:t>
      </w:r>
    </w:p>
    <w:p w14:paraId="3850E960" w14:textId="0AA46914" w:rsidR="0052608B" w:rsidRDefault="0052608B" w:rsidP="0052608B">
      <w:pPr>
        <w:pStyle w:val="ListParagraph"/>
        <w:numPr>
          <w:ilvl w:val="0"/>
          <w:numId w:val="15"/>
        </w:numPr>
        <w:rPr>
          <w:b/>
          <w:bCs/>
        </w:rPr>
      </w:pPr>
      <w:r w:rsidRPr="0052608B">
        <w:rPr>
          <w:b/>
          <w:bCs/>
        </w:rPr>
        <w:t xml:space="preserve">Park ATX </w:t>
      </w:r>
    </w:p>
    <w:p w14:paraId="56187A63" w14:textId="5ACD1D4E" w:rsidR="0052608B" w:rsidRDefault="0052608B" w:rsidP="0052608B">
      <w:pPr>
        <w:pStyle w:val="ListParagraph"/>
        <w:numPr>
          <w:ilvl w:val="0"/>
          <w:numId w:val="18"/>
        </w:numPr>
        <w:rPr>
          <w:b/>
          <w:bCs/>
        </w:rPr>
      </w:pPr>
      <w:r>
        <w:rPr>
          <w:b/>
          <w:bCs/>
        </w:rPr>
        <w:t>Advantages:</w:t>
      </w:r>
    </w:p>
    <w:p w14:paraId="36FB0D05" w14:textId="3B19049A" w:rsidR="0052608B" w:rsidRDefault="00CE4771" w:rsidP="0052608B">
      <w:r>
        <w:t>It allows you to p</w:t>
      </w:r>
      <w:r w:rsidRPr="00CE4771">
        <w:t>ay for eligible city parking, start or stop a session, extend time, receive expiration alerts, and view receipts and parking history.</w:t>
      </w:r>
      <w:r>
        <w:t xml:space="preserve"> It uses a commonly used simple payment method that also supports pay by phone.</w:t>
      </w:r>
    </w:p>
    <w:p w14:paraId="677D7589" w14:textId="2DEEDE11" w:rsidR="00CE4771" w:rsidRDefault="00CE4771" w:rsidP="00CE4771">
      <w:pPr>
        <w:pStyle w:val="ListParagraph"/>
        <w:numPr>
          <w:ilvl w:val="0"/>
          <w:numId w:val="18"/>
        </w:numPr>
        <w:rPr>
          <w:b/>
          <w:bCs/>
        </w:rPr>
      </w:pPr>
      <w:r w:rsidRPr="00CE4771">
        <w:rPr>
          <w:b/>
          <w:bCs/>
        </w:rPr>
        <w:lastRenderedPageBreak/>
        <w:t>Disadvantages</w:t>
      </w:r>
      <w:r>
        <w:rPr>
          <w:b/>
          <w:bCs/>
        </w:rPr>
        <w:t>:</w:t>
      </w:r>
    </w:p>
    <w:p w14:paraId="434D5D5E" w14:textId="20ED3EB2" w:rsidR="00CE4771" w:rsidRDefault="00CE4771" w:rsidP="00CE4771">
      <w:r>
        <w:t>This is</w:t>
      </w:r>
      <w:r w:rsidRPr="00CE4771">
        <w:t xml:space="preserve"> </w:t>
      </w:r>
      <w:r>
        <w:t xml:space="preserve">exclusively </w:t>
      </w:r>
      <w:r w:rsidRPr="00CE4771">
        <w:t>designed for Austin</w:t>
      </w:r>
      <w:r>
        <w:t xml:space="preserve"> city</w:t>
      </w:r>
      <w:r w:rsidRPr="00CE4771">
        <w:t xml:space="preserve"> parking sessions rather than for a full multi-city reservation and operator </w:t>
      </w:r>
      <w:r w:rsidR="00B07C35" w:rsidRPr="00CE4771">
        <w:t>platform,</w:t>
      </w:r>
      <w:r>
        <w:t xml:space="preserve"> so it limits its own market</w:t>
      </w:r>
      <w:r w:rsidRPr="00CE4771">
        <w:t>.</w:t>
      </w:r>
    </w:p>
    <w:p w14:paraId="4F1C3E3F" w14:textId="137CD0A0" w:rsidR="00CE4771" w:rsidRPr="00CE4771" w:rsidRDefault="00CE4771" w:rsidP="00CE4771">
      <w:pPr>
        <w:pStyle w:val="ListParagraph"/>
        <w:numPr>
          <w:ilvl w:val="0"/>
          <w:numId w:val="18"/>
        </w:numPr>
        <w:rPr>
          <w:b/>
          <w:bCs/>
        </w:rPr>
      </w:pPr>
      <w:r w:rsidRPr="00CE4771">
        <w:rPr>
          <w:b/>
          <w:bCs/>
        </w:rPr>
        <w:t>Opportunity for improvement:</w:t>
      </w:r>
    </w:p>
    <w:p w14:paraId="4B4216D3" w14:textId="53FBB38B" w:rsidR="00BD3B39" w:rsidRPr="00B863FB" w:rsidRDefault="00CE4771" w:rsidP="00CE4771">
      <w:r w:rsidRPr="00CE4771">
        <w:t>This can be expanded a lot by building a platform that can support Texas cities while still letting each city keep its own rules, zones, rates, and notices</w:t>
      </w:r>
      <w:r>
        <w:t xml:space="preserve"> so the drivers don’t have to rely on other services</w:t>
      </w:r>
      <w:r w:rsidRPr="00CE4771">
        <w:t>.</w:t>
      </w:r>
    </w:p>
    <w:p w14:paraId="10AB12ED" w14:textId="51B01989" w:rsidR="00A417C1" w:rsidRPr="00CE2907" w:rsidRDefault="00B629FC" w:rsidP="00B863FB">
      <w:pPr>
        <w:pStyle w:val="Heading2"/>
        <w:rPr>
          <w:rStyle w:val="FootnoteReference"/>
          <w:sz w:val="32"/>
          <w:szCs w:val="32"/>
          <w:vertAlign w:val="baseline"/>
        </w:rPr>
      </w:pPr>
      <w:r w:rsidRPr="00CE2907">
        <w:rPr>
          <w:rStyle w:val="FootnoteReference"/>
          <w:sz w:val="32"/>
          <w:szCs w:val="32"/>
          <w:vertAlign w:val="baseline"/>
        </w:rPr>
        <w:t xml:space="preserve">What Makes </w:t>
      </w:r>
      <w:r w:rsidRPr="00CE2907">
        <w:rPr>
          <w:sz w:val="32"/>
          <w:szCs w:val="32"/>
        </w:rPr>
        <w:t xml:space="preserve">My application </w:t>
      </w:r>
      <w:r w:rsidRPr="00CE2907">
        <w:rPr>
          <w:rStyle w:val="FootnoteReference"/>
          <w:sz w:val="32"/>
          <w:szCs w:val="32"/>
          <w:vertAlign w:val="baseline"/>
        </w:rPr>
        <w:t>Unique</w:t>
      </w:r>
    </w:p>
    <w:p w14:paraId="0E01C2A0" w14:textId="2EA04F6E" w:rsidR="00A417C1" w:rsidRDefault="00B629FC" w:rsidP="00B863FB">
      <w:pPr>
        <w:rPr>
          <w:rFonts w:ascii="Calibri" w:eastAsia="Calibri" w:hAnsi="Calibri" w:cs="Calibri"/>
          <w:szCs w:val="22"/>
        </w:rPr>
      </w:pPr>
      <w:r>
        <w:t>There is n</w:t>
      </w:r>
      <w:r w:rsidRPr="00B629FC">
        <w:t>othing more frustrating than reserving a parking spot only to pull up to the garage and find that floor blocked off</w:t>
      </w:r>
      <w:r>
        <w:t xml:space="preserve"> and you miss an event or get late for your meeting</w:t>
      </w:r>
      <w:r w:rsidRPr="00B629FC">
        <w:t xml:space="preserve">. This platform fixes </w:t>
      </w:r>
      <w:r>
        <w:t>disconnect</w:t>
      </w:r>
      <w:r w:rsidRPr="00B629FC">
        <w:t xml:space="preserve"> by keeping drivers and operators on the same page. Drivers can see right away whether an open space is physically verified, an estimate based on recent trends, or still unconfirmed. Total pricing and cancellation rules are laid out clearly before checkout, so there are no surprises at the gate. And if something does go wrong at the facility, the app doesn't leave people stranded immediately points them to an open nearby garage or processes a quick refund on the spot.   </w:t>
      </w:r>
      <w:r w:rsidR="212F006F" w:rsidRPr="212F006F">
        <w:rPr>
          <w:rFonts w:ascii="Calibri" w:eastAsia="Calibri" w:hAnsi="Calibri" w:cs="Calibri"/>
          <w:szCs w:val="22"/>
        </w:rPr>
        <w:t xml:space="preserve"> </w:t>
      </w:r>
    </w:p>
    <w:p w14:paraId="74A5DAC2" w14:textId="45CE0328" w:rsidR="6A36C4BF" w:rsidRDefault="00CE2907" w:rsidP="00CE2907">
      <w:pPr>
        <w:pStyle w:val="Heading3"/>
        <w:rPr>
          <w:i w:val="0"/>
          <w:iCs/>
          <w:sz w:val="32"/>
          <w:szCs w:val="32"/>
        </w:rPr>
      </w:pPr>
      <w:r w:rsidRPr="00CE2907">
        <w:rPr>
          <w:i w:val="0"/>
          <w:iCs/>
          <w:sz w:val="32"/>
          <w:szCs w:val="32"/>
        </w:rPr>
        <w:t>Vision and Scope</w:t>
      </w:r>
    </w:p>
    <w:p w14:paraId="602BEA7E" w14:textId="1170417C" w:rsidR="00CE2907" w:rsidRDefault="00CE2907" w:rsidP="00CE2907">
      <w:pPr>
        <w:ind w:firstLine="0"/>
        <w:rPr>
          <w:b/>
          <w:bCs/>
          <w:sz w:val="24"/>
        </w:rPr>
      </w:pPr>
      <w:r w:rsidRPr="00CE2907">
        <w:rPr>
          <w:b/>
          <w:bCs/>
          <w:sz w:val="24"/>
        </w:rPr>
        <w:t>Project Vision:</w:t>
      </w:r>
    </w:p>
    <w:p w14:paraId="7BD4F5EA" w14:textId="7791C191" w:rsidR="00CE2907" w:rsidRPr="001015CF" w:rsidRDefault="00CE2907" w:rsidP="00CE2907">
      <w:pPr>
        <w:ind w:firstLine="0"/>
        <w:rPr>
          <w:szCs w:val="22"/>
        </w:rPr>
      </w:pPr>
      <w:r w:rsidRPr="001015CF">
        <w:rPr>
          <w:szCs w:val="22"/>
        </w:rPr>
        <w:t xml:space="preserve">Everyone knows the quiet panic of watching the time go by while circling the same packed parking lot in hope of finding space. Whether you are running late for an exam, rushing toward an airport terminal, or trying to catch a football match, the last thing you depend on is that parking spot that you can't seem to find, and it is now a guessing game. This platform cuts through that mess by keeping drivers and lot operators entirely in sync. Drivers can quickly pinpoint verified spots, pay clear upfront rates, and pull straight into an open space with confidence. Behind the scenes, garage managers get </w:t>
      </w:r>
      <w:r w:rsidR="001015CF" w:rsidRPr="001015CF">
        <w:rPr>
          <w:szCs w:val="22"/>
        </w:rPr>
        <w:t>clean</w:t>
      </w:r>
      <w:r w:rsidRPr="001015CF">
        <w:rPr>
          <w:szCs w:val="22"/>
        </w:rPr>
        <w:t xml:space="preserve">, practical insights to open or close levels, update pricing for busy hours, and track their occupancy without the </w:t>
      </w:r>
      <w:r w:rsidRPr="001015CF">
        <w:rPr>
          <w:szCs w:val="22"/>
        </w:rPr>
        <w:lastRenderedPageBreak/>
        <w:t xml:space="preserve">usual operational headaches. Instead of drivers gambling </w:t>
      </w:r>
      <w:r w:rsidR="001015CF" w:rsidRPr="001015CF">
        <w:rPr>
          <w:szCs w:val="22"/>
        </w:rPr>
        <w:t>in</w:t>
      </w:r>
      <w:r w:rsidRPr="001015CF">
        <w:rPr>
          <w:szCs w:val="22"/>
        </w:rPr>
        <w:t xml:space="preserve"> empty spaces and managers flying blind, it turns parking into an easy, reliable part of the day.</w:t>
      </w:r>
    </w:p>
    <w:p w14:paraId="7BD3184D" w14:textId="77777777" w:rsidR="001015CF" w:rsidRPr="001015CF" w:rsidRDefault="001015CF" w:rsidP="001015CF">
      <w:pPr>
        <w:ind w:firstLine="0"/>
        <w:rPr>
          <w:b/>
          <w:bCs/>
          <w:sz w:val="24"/>
        </w:rPr>
      </w:pPr>
      <w:r w:rsidRPr="001015CF">
        <w:rPr>
          <w:b/>
          <w:bCs/>
          <w:sz w:val="24"/>
        </w:rPr>
        <w:t>The Deliverable</w:t>
      </w:r>
    </w:p>
    <w:p w14:paraId="11C44087" w14:textId="3FFBEB93" w:rsidR="001015CF" w:rsidRPr="001015CF" w:rsidRDefault="001015CF" w:rsidP="001015CF">
      <w:pPr>
        <w:ind w:firstLine="0"/>
        <w:rPr>
          <w:szCs w:val="22"/>
        </w:rPr>
      </w:pPr>
      <w:r w:rsidRPr="001015CF">
        <w:rPr>
          <w:szCs w:val="22"/>
        </w:rPr>
        <w:t xml:space="preserve">Drivers get </w:t>
      </w:r>
      <w:r w:rsidR="00126CFA">
        <w:rPr>
          <w:szCs w:val="22"/>
        </w:rPr>
        <w:t>an option</w:t>
      </w:r>
      <w:r w:rsidRPr="001015CF">
        <w:rPr>
          <w:szCs w:val="22"/>
        </w:rPr>
        <w:t xml:space="preserve"> to track down </w:t>
      </w:r>
      <w:r w:rsidR="00B07C35" w:rsidRPr="001015CF">
        <w:rPr>
          <w:szCs w:val="22"/>
        </w:rPr>
        <w:t>spots, clear</w:t>
      </w:r>
      <w:r w:rsidRPr="001015CF">
        <w:rPr>
          <w:szCs w:val="22"/>
        </w:rPr>
        <w:t xml:space="preserve"> directions to their preferred map, and filter by essentials like EV chargers, vehicle height clearance, and accessible parking</w:t>
      </w:r>
      <w:r w:rsidR="00126CFA">
        <w:rPr>
          <w:szCs w:val="22"/>
        </w:rPr>
        <w:t xml:space="preserve">, while also </w:t>
      </w:r>
      <w:r w:rsidRPr="001015CF">
        <w:rPr>
          <w:szCs w:val="22"/>
        </w:rPr>
        <w:t xml:space="preserve">showing whether a space is </w:t>
      </w:r>
      <w:r w:rsidR="00126CFA">
        <w:rPr>
          <w:szCs w:val="22"/>
        </w:rPr>
        <w:t>sensor-verified</w:t>
      </w:r>
      <w:r w:rsidRPr="001015CF">
        <w:rPr>
          <w:szCs w:val="22"/>
        </w:rPr>
        <w:t xml:space="preserve"> or </w:t>
      </w:r>
      <w:r w:rsidR="00126CFA">
        <w:rPr>
          <w:szCs w:val="22"/>
        </w:rPr>
        <w:t>time-estimated</w:t>
      </w:r>
      <w:r w:rsidRPr="001015CF">
        <w:rPr>
          <w:szCs w:val="22"/>
        </w:rPr>
        <w:t xml:space="preserve">. On the other side, operators receive a clean </w:t>
      </w:r>
      <w:r w:rsidR="00126CFA">
        <w:rPr>
          <w:szCs w:val="22"/>
        </w:rPr>
        <w:t xml:space="preserve">dashboard that allows them </w:t>
      </w:r>
      <w:r w:rsidRPr="001015CF">
        <w:rPr>
          <w:szCs w:val="22"/>
        </w:rPr>
        <w:t xml:space="preserve">to adjust surge rates, review occupancy, and shut down blocked ramps the second an </w:t>
      </w:r>
      <w:r w:rsidR="00126CFA">
        <w:rPr>
          <w:szCs w:val="22"/>
        </w:rPr>
        <w:t xml:space="preserve">accident or an </w:t>
      </w:r>
      <w:r w:rsidRPr="001015CF">
        <w:rPr>
          <w:szCs w:val="22"/>
        </w:rPr>
        <w:t>issue arises.</w:t>
      </w:r>
    </w:p>
    <w:p w14:paraId="5ABCC363" w14:textId="77777777" w:rsidR="001015CF" w:rsidRPr="001015CF" w:rsidRDefault="001015CF" w:rsidP="001015CF">
      <w:pPr>
        <w:ind w:firstLine="0"/>
        <w:rPr>
          <w:b/>
          <w:bCs/>
          <w:sz w:val="24"/>
        </w:rPr>
      </w:pPr>
      <w:r w:rsidRPr="001015CF">
        <w:rPr>
          <w:b/>
          <w:bCs/>
          <w:sz w:val="24"/>
        </w:rPr>
        <w:t>Ground Realities</w:t>
      </w:r>
    </w:p>
    <w:p w14:paraId="0A3BC0C6" w14:textId="127DF800" w:rsidR="00126CFA" w:rsidRDefault="001015CF" w:rsidP="001015CF">
      <w:pPr>
        <w:ind w:firstLine="0"/>
        <w:rPr>
          <w:szCs w:val="22"/>
        </w:rPr>
      </w:pPr>
      <w:r w:rsidRPr="001015CF">
        <w:rPr>
          <w:szCs w:val="22"/>
        </w:rPr>
        <w:t>Development runs on a strict single-semester clock, requiring disciplined trade-offs and heavy reliance on proven third-party APIs for card transactions</w:t>
      </w:r>
      <w:r w:rsidR="00126CFA">
        <w:rPr>
          <w:szCs w:val="22"/>
        </w:rPr>
        <w:t>, merchants</w:t>
      </w:r>
      <w:r w:rsidRPr="001015CF">
        <w:rPr>
          <w:szCs w:val="22"/>
        </w:rPr>
        <w:t>, mapping tiles, and access-control systems. Because spot projections are only as dependable as the garage's own incoming feeds, every release must carefully account for data gaps while meeting strict payment security, accessibility, and local consumer refund rules before launch.</w:t>
      </w:r>
    </w:p>
    <w:p w14:paraId="3D33676D" w14:textId="354808CF" w:rsidR="00126CFA" w:rsidRDefault="00126CFA" w:rsidP="001015CF">
      <w:pPr>
        <w:ind w:firstLine="0"/>
        <w:rPr>
          <w:b/>
          <w:bCs/>
          <w:sz w:val="32"/>
          <w:szCs w:val="32"/>
        </w:rPr>
      </w:pPr>
      <w:r w:rsidRPr="00126CFA">
        <w:rPr>
          <w:b/>
          <w:bCs/>
          <w:sz w:val="32"/>
          <w:szCs w:val="32"/>
        </w:rPr>
        <w:t>Company and Project Overview</w:t>
      </w:r>
    </w:p>
    <w:p w14:paraId="2383CDE1" w14:textId="05479509" w:rsidR="00884CB1" w:rsidRDefault="00884CB1" w:rsidP="001015CF">
      <w:pPr>
        <w:ind w:firstLine="0"/>
        <w:rPr>
          <w:b/>
          <w:bCs/>
          <w:sz w:val="24"/>
        </w:rPr>
      </w:pPr>
      <w:r w:rsidRPr="00884CB1">
        <w:rPr>
          <w:b/>
          <w:bCs/>
          <w:sz w:val="24"/>
        </w:rPr>
        <w:t>Company Background</w:t>
      </w:r>
    </w:p>
    <w:p w14:paraId="2C60BFA8" w14:textId="540E123E" w:rsidR="00884CB1" w:rsidRDefault="00884CB1" w:rsidP="001015CF">
      <w:pPr>
        <w:ind w:firstLine="0"/>
        <w:rPr>
          <w:szCs w:val="22"/>
        </w:rPr>
      </w:pPr>
      <w:r w:rsidRPr="00884CB1">
        <w:rPr>
          <w:szCs w:val="22"/>
        </w:rPr>
        <w:t xml:space="preserve">WE ARE $oftware ¢orp. </w:t>
      </w:r>
      <w:r>
        <w:rPr>
          <w:szCs w:val="22"/>
        </w:rPr>
        <w:t xml:space="preserve">It </w:t>
      </w:r>
      <w:r w:rsidRPr="00884CB1">
        <w:rPr>
          <w:szCs w:val="22"/>
        </w:rPr>
        <w:t xml:space="preserve">is a student </w:t>
      </w:r>
      <w:r>
        <w:rPr>
          <w:szCs w:val="22"/>
        </w:rPr>
        <w:t xml:space="preserve">company </w:t>
      </w:r>
      <w:r w:rsidRPr="00884CB1">
        <w:rPr>
          <w:szCs w:val="22"/>
        </w:rPr>
        <w:t>formed to design and launch the Smart Parking Platform</w:t>
      </w:r>
      <w:r w:rsidR="001C15C4">
        <w:rPr>
          <w:szCs w:val="22"/>
        </w:rPr>
        <w:t xml:space="preserve">, as we </w:t>
      </w:r>
      <w:r w:rsidR="001C15C4" w:rsidRPr="001C15C4">
        <w:rPr>
          <w:szCs w:val="22"/>
        </w:rPr>
        <w:t xml:space="preserve">were routinely penalized for showing up late to </w:t>
      </w:r>
      <w:r w:rsidR="001C15C4">
        <w:rPr>
          <w:szCs w:val="22"/>
        </w:rPr>
        <w:t>our</w:t>
      </w:r>
      <w:r w:rsidR="001C15C4" w:rsidRPr="001C15C4">
        <w:rPr>
          <w:szCs w:val="22"/>
        </w:rPr>
        <w:t xml:space="preserve"> 8:00 AM</w:t>
      </w:r>
      <w:r w:rsidR="001C15C4">
        <w:rPr>
          <w:szCs w:val="22"/>
        </w:rPr>
        <w:t xml:space="preserve"> class </w:t>
      </w:r>
      <w:r w:rsidR="001C15C4" w:rsidRPr="001C15C4">
        <w:rPr>
          <w:szCs w:val="22"/>
        </w:rPr>
        <w:t xml:space="preserve">not because </w:t>
      </w:r>
      <w:r w:rsidR="001C15C4">
        <w:rPr>
          <w:szCs w:val="22"/>
        </w:rPr>
        <w:t>we</w:t>
      </w:r>
      <w:r w:rsidR="001C15C4" w:rsidRPr="001C15C4">
        <w:rPr>
          <w:szCs w:val="22"/>
        </w:rPr>
        <w:t xml:space="preserve"> overslept, but because the campus parking structure was a daily nightmare.</w:t>
      </w:r>
      <w:r w:rsidR="001C15C4">
        <w:rPr>
          <w:szCs w:val="22"/>
        </w:rPr>
        <w:t xml:space="preserve"> </w:t>
      </w:r>
      <w:r w:rsidR="001C15C4" w:rsidRPr="001C15C4">
        <w:rPr>
          <w:szCs w:val="22"/>
        </w:rPr>
        <w:t xml:space="preserve">After missing a midterm while trapped in a stagnant line outside a garage that was secretly at capacity, </w:t>
      </w:r>
      <w:r w:rsidR="001C15C4">
        <w:rPr>
          <w:szCs w:val="22"/>
        </w:rPr>
        <w:t>our</w:t>
      </w:r>
      <w:r w:rsidR="001C15C4" w:rsidRPr="001C15C4">
        <w:rPr>
          <w:szCs w:val="22"/>
        </w:rPr>
        <w:t xml:space="preserve"> group spent a long weekend </w:t>
      </w:r>
      <w:r w:rsidR="001C15C4">
        <w:rPr>
          <w:szCs w:val="22"/>
        </w:rPr>
        <w:t>doing our research on the parking companies</w:t>
      </w:r>
      <w:r w:rsidR="001C15C4" w:rsidRPr="001C15C4">
        <w:rPr>
          <w:szCs w:val="22"/>
        </w:rPr>
        <w:t xml:space="preserve">. That scrappy prototype eventually evolved into WE ARE $oftware ¢orp, a full-spectrum student development studio committed to killing urban gridlock </w:t>
      </w:r>
      <w:r w:rsidR="001C15C4" w:rsidRPr="001C15C4">
        <w:rPr>
          <w:szCs w:val="22"/>
        </w:rPr>
        <w:lastRenderedPageBreak/>
        <w:t>through smart software.</w:t>
      </w:r>
      <w:r w:rsidRPr="00884CB1">
        <w:rPr>
          <w:szCs w:val="22"/>
        </w:rPr>
        <w:t xml:space="preserve"> For this coursework scenario, we operate with zero financial or staffing limitations, focusing our energy </w:t>
      </w:r>
      <w:r w:rsidR="001C15C4">
        <w:rPr>
          <w:szCs w:val="22"/>
        </w:rPr>
        <w:t xml:space="preserve">on </w:t>
      </w:r>
      <w:r w:rsidRPr="00884CB1">
        <w:rPr>
          <w:szCs w:val="22"/>
        </w:rPr>
        <w:t>integrating external APIs smoothly.</w:t>
      </w:r>
    </w:p>
    <w:p w14:paraId="3AEB22EA" w14:textId="28849124" w:rsidR="00884CB1" w:rsidRDefault="00884CB1" w:rsidP="001015CF">
      <w:pPr>
        <w:ind w:firstLine="0"/>
        <w:rPr>
          <w:b/>
          <w:bCs/>
          <w:szCs w:val="22"/>
        </w:rPr>
      </w:pPr>
      <w:r w:rsidRPr="00884CB1">
        <w:rPr>
          <w:b/>
          <w:bCs/>
          <w:szCs w:val="22"/>
        </w:rPr>
        <w:t>How We Got the Job</w:t>
      </w:r>
    </w:p>
    <w:p w14:paraId="02A35982" w14:textId="64C73A66" w:rsidR="00884CB1" w:rsidRDefault="00884CB1" w:rsidP="001015CF">
      <w:pPr>
        <w:ind w:firstLine="0"/>
        <w:rPr>
          <w:szCs w:val="22"/>
        </w:rPr>
      </w:pPr>
      <w:r w:rsidRPr="00884CB1">
        <w:rPr>
          <w:szCs w:val="22"/>
        </w:rPr>
        <w:t>We shaped our project around a public-private challenge: our city's transit authority needed a way to coordinate both municipal garages and commercial decks under a unified system. Rather than having drivers download three different tools and lot supervisors use four separate dashboards, our team stepped in to build a single system that connects drivers, garage staff, and municipal oversight.</w:t>
      </w:r>
    </w:p>
    <w:p w14:paraId="144BFECD" w14:textId="77854EE5" w:rsidR="00884CB1" w:rsidRPr="00884CB1" w:rsidRDefault="00884CB1" w:rsidP="00884CB1">
      <w:pPr>
        <w:ind w:firstLine="0"/>
        <w:rPr>
          <w:b/>
          <w:bCs/>
          <w:sz w:val="24"/>
        </w:rPr>
      </w:pPr>
      <w:r w:rsidRPr="00884CB1">
        <w:rPr>
          <w:b/>
          <w:bCs/>
          <w:sz w:val="24"/>
        </w:rPr>
        <w:t>The Core Concept</w:t>
      </w:r>
    </w:p>
    <w:p w14:paraId="1EE878E6" w14:textId="3EF15DC1" w:rsidR="00884CB1" w:rsidRDefault="00884CB1" w:rsidP="00884CB1">
      <w:pPr>
        <w:ind w:firstLine="0"/>
        <w:rPr>
          <w:szCs w:val="22"/>
        </w:rPr>
      </w:pPr>
      <w:r w:rsidRPr="00884CB1">
        <w:rPr>
          <w:szCs w:val="22"/>
        </w:rPr>
        <w:t xml:space="preserve">The </w:t>
      </w:r>
      <w:r>
        <w:rPr>
          <w:szCs w:val="22"/>
        </w:rPr>
        <w:t>project</w:t>
      </w:r>
      <w:r w:rsidRPr="00884CB1">
        <w:rPr>
          <w:szCs w:val="22"/>
        </w:rPr>
        <w:t xml:space="preserve"> is straightforward</w:t>
      </w:r>
      <w:r>
        <w:rPr>
          <w:szCs w:val="22"/>
        </w:rPr>
        <w:t xml:space="preserve">, as it solves a </w:t>
      </w:r>
      <w:r w:rsidR="001C15C4">
        <w:rPr>
          <w:szCs w:val="22"/>
        </w:rPr>
        <w:t>real-life</w:t>
      </w:r>
      <w:r>
        <w:rPr>
          <w:szCs w:val="22"/>
        </w:rPr>
        <w:t xml:space="preserve"> problem with </w:t>
      </w:r>
      <w:r w:rsidRPr="00884CB1">
        <w:rPr>
          <w:szCs w:val="22"/>
        </w:rPr>
        <w:t xml:space="preserve">no more guessing games at the barrier gate. Drivers choose their destination, lock in a verified spot, pay the exact fee upfront, and pull directly to the designated lane without circling. On the other side of the screen, lot owners get </w:t>
      </w:r>
      <w:r w:rsidR="00B07C35">
        <w:rPr>
          <w:szCs w:val="22"/>
        </w:rPr>
        <w:t>quick analytics</w:t>
      </w:r>
      <w:r w:rsidR="001C15C4">
        <w:rPr>
          <w:szCs w:val="22"/>
        </w:rPr>
        <w:t xml:space="preserve"> </w:t>
      </w:r>
      <w:r w:rsidRPr="00884CB1">
        <w:rPr>
          <w:szCs w:val="22"/>
        </w:rPr>
        <w:t>view to adjust hourly fees, block off flooded ramps, and see real occupancy without checking stalls by hand</w:t>
      </w:r>
      <w:r w:rsidR="001C15C4">
        <w:rPr>
          <w:szCs w:val="22"/>
        </w:rPr>
        <w:t>, making the process smooth.</w:t>
      </w:r>
    </w:p>
    <w:p w14:paraId="0672E955" w14:textId="718CE74E" w:rsidR="001C15C4" w:rsidRDefault="00035A6B" w:rsidP="00884CB1">
      <w:pPr>
        <w:ind w:firstLine="0"/>
        <w:rPr>
          <w:b/>
          <w:bCs/>
          <w:sz w:val="32"/>
          <w:szCs w:val="32"/>
        </w:rPr>
      </w:pPr>
      <w:r w:rsidRPr="00035A6B">
        <w:rPr>
          <w:b/>
          <w:bCs/>
          <w:sz w:val="32"/>
          <w:szCs w:val="32"/>
        </w:rPr>
        <w:t>Software Requirements Specification (SRS)</w:t>
      </w:r>
    </w:p>
    <w:p w14:paraId="66B91CC8" w14:textId="33D05984" w:rsidR="00035A6B" w:rsidRDefault="00035A6B" w:rsidP="00884CB1">
      <w:pPr>
        <w:ind w:firstLine="0"/>
        <w:rPr>
          <w:b/>
          <w:bCs/>
          <w:sz w:val="24"/>
        </w:rPr>
      </w:pPr>
      <w:r w:rsidRPr="00035A6B">
        <w:rPr>
          <w:b/>
          <w:bCs/>
          <w:sz w:val="24"/>
        </w:rPr>
        <w:t>System Overview &amp; Operational Context</w:t>
      </w:r>
    </w:p>
    <w:p w14:paraId="5D395584" w14:textId="604188CB" w:rsidR="00A4491A" w:rsidRPr="00A4491A" w:rsidRDefault="00A4491A" w:rsidP="00884CB1">
      <w:pPr>
        <w:ind w:firstLine="0"/>
        <w:rPr>
          <w:szCs w:val="22"/>
        </w:rPr>
      </w:pPr>
      <w:r w:rsidRPr="00A4491A">
        <w:rPr>
          <w:szCs w:val="22"/>
        </w:rPr>
        <w:t>This draft SRS defines the initial functional and quality expectations for the Smart Parking Platform. The product is a cloud-hosted system with mobile and responsive web clients, an operator dashboard, an administrative console, and APIs that connect mapping, payment, notification, sensor, and facility access services.</w:t>
      </w:r>
    </w:p>
    <w:tbl>
      <w:tblPr>
        <w:tblStyle w:val="TableGrid"/>
        <w:tblW w:w="9724" w:type="dxa"/>
        <w:tblLook w:val="04A0" w:firstRow="1" w:lastRow="0" w:firstColumn="1" w:lastColumn="0" w:noHBand="0" w:noVBand="1"/>
      </w:tblPr>
      <w:tblGrid>
        <w:gridCol w:w="4863"/>
        <w:gridCol w:w="4861"/>
      </w:tblGrid>
      <w:tr w:rsidR="00A4491A" w14:paraId="60C0A35C" w14:textId="77777777" w:rsidTr="00A4491A">
        <w:trPr>
          <w:trHeight w:val="856"/>
        </w:trPr>
        <w:tc>
          <w:tcPr>
            <w:tcW w:w="4863" w:type="dxa"/>
          </w:tcPr>
          <w:p w14:paraId="4B76AB47" w14:textId="05F36981" w:rsidR="00A4491A" w:rsidRPr="00A4491A" w:rsidRDefault="00A4491A" w:rsidP="001015CF">
            <w:pPr>
              <w:ind w:firstLine="0"/>
              <w:rPr>
                <w:b/>
                <w:bCs/>
                <w:sz w:val="24"/>
              </w:rPr>
            </w:pPr>
            <w:r w:rsidRPr="00A4491A">
              <w:rPr>
                <w:b/>
                <w:bCs/>
                <w:sz w:val="24"/>
              </w:rPr>
              <w:t>User Role</w:t>
            </w:r>
          </w:p>
        </w:tc>
        <w:tc>
          <w:tcPr>
            <w:tcW w:w="4861" w:type="dxa"/>
          </w:tcPr>
          <w:p w14:paraId="22959D4F" w14:textId="552AACD5" w:rsidR="00A4491A" w:rsidRPr="00A4491A" w:rsidRDefault="00A4491A" w:rsidP="001015CF">
            <w:pPr>
              <w:ind w:firstLine="0"/>
              <w:rPr>
                <w:b/>
                <w:bCs/>
                <w:sz w:val="24"/>
              </w:rPr>
            </w:pPr>
            <w:r w:rsidRPr="00A4491A">
              <w:rPr>
                <w:b/>
                <w:bCs/>
                <w:sz w:val="24"/>
              </w:rPr>
              <w:t>Primary Function &amp; System Needs</w:t>
            </w:r>
          </w:p>
        </w:tc>
      </w:tr>
      <w:tr w:rsidR="00035A6B" w14:paraId="75F14E2C" w14:textId="77777777" w:rsidTr="00A4491A">
        <w:trPr>
          <w:trHeight w:val="411"/>
        </w:trPr>
        <w:tc>
          <w:tcPr>
            <w:tcW w:w="4863" w:type="dxa"/>
          </w:tcPr>
          <w:p w14:paraId="283827B2" w14:textId="434B6AC5" w:rsidR="00035A6B" w:rsidRPr="00A4491A" w:rsidRDefault="00A4491A" w:rsidP="001015CF">
            <w:pPr>
              <w:ind w:firstLine="0"/>
              <w:rPr>
                <w:szCs w:val="22"/>
              </w:rPr>
            </w:pPr>
            <w:r w:rsidRPr="00A4491A">
              <w:rPr>
                <w:szCs w:val="22"/>
              </w:rPr>
              <w:t>Driver</w:t>
            </w:r>
          </w:p>
        </w:tc>
        <w:tc>
          <w:tcPr>
            <w:tcW w:w="4861" w:type="dxa"/>
          </w:tcPr>
          <w:p w14:paraId="0D57A212" w14:textId="76E001DC" w:rsidR="00035A6B" w:rsidRPr="00A4491A" w:rsidRDefault="00A4491A" w:rsidP="001015CF">
            <w:pPr>
              <w:ind w:firstLine="0"/>
              <w:rPr>
                <w:szCs w:val="22"/>
              </w:rPr>
            </w:pPr>
            <w:r w:rsidRPr="00A4491A">
              <w:rPr>
                <w:szCs w:val="22"/>
              </w:rPr>
              <w:t>finds parking spaces, completes pre-arrival transactions, accesses entry gates, and manages digital receipts.</w:t>
            </w:r>
          </w:p>
        </w:tc>
      </w:tr>
      <w:tr w:rsidR="00035A6B" w14:paraId="008CB1E0" w14:textId="77777777" w:rsidTr="00A4491A">
        <w:trPr>
          <w:trHeight w:val="428"/>
        </w:trPr>
        <w:tc>
          <w:tcPr>
            <w:tcW w:w="4863" w:type="dxa"/>
          </w:tcPr>
          <w:p w14:paraId="4550F2AF" w14:textId="70CE8A77" w:rsidR="00035A6B" w:rsidRPr="00A4491A" w:rsidRDefault="00A4491A" w:rsidP="001015CF">
            <w:pPr>
              <w:ind w:firstLine="0"/>
              <w:rPr>
                <w:szCs w:val="22"/>
              </w:rPr>
            </w:pPr>
            <w:r w:rsidRPr="00A4491A">
              <w:rPr>
                <w:szCs w:val="22"/>
              </w:rPr>
              <w:lastRenderedPageBreak/>
              <w:t>Parking operator</w:t>
            </w:r>
          </w:p>
        </w:tc>
        <w:tc>
          <w:tcPr>
            <w:tcW w:w="4861" w:type="dxa"/>
          </w:tcPr>
          <w:p w14:paraId="4D7AF16D" w14:textId="5E3E0105" w:rsidR="00035A6B" w:rsidRPr="00A4491A" w:rsidRDefault="00A4491A" w:rsidP="001015CF">
            <w:pPr>
              <w:ind w:firstLine="0"/>
              <w:rPr>
                <w:szCs w:val="22"/>
              </w:rPr>
            </w:pPr>
            <w:r w:rsidRPr="00A4491A">
              <w:rPr>
                <w:szCs w:val="22"/>
              </w:rPr>
              <w:t>Responsible for operational capacity, overrides bay allocations, tracks traffic, and manages lane shutdowns.</w:t>
            </w:r>
          </w:p>
        </w:tc>
      </w:tr>
      <w:tr w:rsidR="00035A6B" w14:paraId="0B6C48B4" w14:textId="77777777" w:rsidTr="00A4491A">
        <w:trPr>
          <w:trHeight w:val="428"/>
        </w:trPr>
        <w:tc>
          <w:tcPr>
            <w:tcW w:w="4863" w:type="dxa"/>
          </w:tcPr>
          <w:p w14:paraId="30909898" w14:textId="00E0CC12" w:rsidR="00035A6B" w:rsidRPr="00A4491A" w:rsidRDefault="00A4491A" w:rsidP="001015CF">
            <w:pPr>
              <w:ind w:firstLine="0"/>
              <w:rPr>
                <w:szCs w:val="22"/>
              </w:rPr>
            </w:pPr>
            <w:r w:rsidRPr="00A4491A">
              <w:rPr>
                <w:szCs w:val="22"/>
              </w:rPr>
              <w:t>Finance user</w:t>
            </w:r>
          </w:p>
        </w:tc>
        <w:tc>
          <w:tcPr>
            <w:tcW w:w="4861" w:type="dxa"/>
          </w:tcPr>
          <w:p w14:paraId="363ADE3B" w14:textId="04089864" w:rsidR="00035A6B" w:rsidRPr="00A4491A" w:rsidRDefault="00A4491A" w:rsidP="001015CF">
            <w:pPr>
              <w:ind w:firstLine="0"/>
              <w:rPr>
                <w:szCs w:val="22"/>
              </w:rPr>
            </w:pPr>
            <w:r w:rsidRPr="00A4491A">
              <w:rPr>
                <w:szCs w:val="22"/>
              </w:rPr>
              <w:t>Manages merchant payouts, monitors processing fees, reviews payment reversals.</w:t>
            </w:r>
          </w:p>
        </w:tc>
      </w:tr>
      <w:tr w:rsidR="00035A6B" w14:paraId="5FD3E579" w14:textId="77777777" w:rsidTr="00A4491A">
        <w:trPr>
          <w:trHeight w:val="428"/>
        </w:trPr>
        <w:tc>
          <w:tcPr>
            <w:tcW w:w="4863" w:type="dxa"/>
          </w:tcPr>
          <w:p w14:paraId="542DD34B" w14:textId="63CF885A" w:rsidR="00035A6B" w:rsidRPr="00A4491A" w:rsidRDefault="00A4491A" w:rsidP="001015CF">
            <w:pPr>
              <w:ind w:firstLine="0"/>
              <w:rPr>
                <w:szCs w:val="22"/>
              </w:rPr>
            </w:pPr>
            <w:r w:rsidRPr="00A4491A">
              <w:rPr>
                <w:szCs w:val="22"/>
              </w:rPr>
              <w:t>System administrator</w:t>
            </w:r>
          </w:p>
        </w:tc>
        <w:tc>
          <w:tcPr>
            <w:tcW w:w="4861" w:type="dxa"/>
          </w:tcPr>
          <w:p w14:paraId="7D0FBD08" w14:textId="3691A0C6" w:rsidR="00035A6B" w:rsidRPr="00A4491A" w:rsidRDefault="00B07C35" w:rsidP="001015CF">
            <w:pPr>
              <w:ind w:firstLine="0"/>
              <w:rPr>
                <w:szCs w:val="22"/>
              </w:rPr>
            </w:pPr>
            <w:r w:rsidRPr="00A4491A">
              <w:rPr>
                <w:szCs w:val="22"/>
              </w:rPr>
              <w:t>Control’s</w:t>
            </w:r>
            <w:r w:rsidR="00A4491A" w:rsidRPr="00A4491A">
              <w:rPr>
                <w:szCs w:val="22"/>
              </w:rPr>
              <w:t xml:space="preserve"> role permissions, manages API keys, sets monitoring alerts, and audits system access logs.</w:t>
            </w:r>
          </w:p>
        </w:tc>
      </w:tr>
      <w:tr w:rsidR="00035A6B" w14:paraId="109D917F" w14:textId="77777777" w:rsidTr="00A4491A">
        <w:trPr>
          <w:trHeight w:val="411"/>
        </w:trPr>
        <w:tc>
          <w:tcPr>
            <w:tcW w:w="4863" w:type="dxa"/>
          </w:tcPr>
          <w:p w14:paraId="5F173FAD" w14:textId="3FA7AAC9" w:rsidR="00035A6B" w:rsidRPr="00A4491A" w:rsidRDefault="00A4491A" w:rsidP="001015CF">
            <w:pPr>
              <w:ind w:firstLine="0"/>
              <w:rPr>
                <w:szCs w:val="22"/>
              </w:rPr>
            </w:pPr>
            <w:r w:rsidRPr="00A4491A">
              <w:rPr>
                <w:szCs w:val="22"/>
              </w:rPr>
              <w:t>City transportation analyst</w:t>
            </w:r>
          </w:p>
        </w:tc>
        <w:tc>
          <w:tcPr>
            <w:tcW w:w="4861" w:type="dxa"/>
          </w:tcPr>
          <w:p w14:paraId="19F2BF32" w14:textId="0E5E9511" w:rsidR="00035A6B" w:rsidRPr="00A4491A" w:rsidRDefault="00A4491A" w:rsidP="001015CF">
            <w:pPr>
              <w:ind w:firstLine="0"/>
              <w:rPr>
                <w:szCs w:val="22"/>
              </w:rPr>
            </w:pPr>
            <w:r w:rsidRPr="00A4491A">
              <w:rPr>
                <w:szCs w:val="22"/>
              </w:rPr>
              <w:t>Reviews recurring parking trends, duration metrics, and peak curbside pressure points for transit optimization.</w:t>
            </w:r>
          </w:p>
        </w:tc>
      </w:tr>
      <w:tr w:rsidR="00035A6B" w14:paraId="6E081A49" w14:textId="77777777" w:rsidTr="00A4491A">
        <w:trPr>
          <w:trHeight w:val="428"/>
        </w:trPr>
        <w:tc>
          <w:tcPr>
            <w:tcW w:w="4863" w:type="dxa"/>
          </w:tcPr>
          <w:p w14:paraId="07E36EAF" w14:textId="32096569" w:rsidR="00035A6B" w:rsidRPr="00A4491A" w:rsidRDefault="00A4491A" w:rsidP="001015CF">
            <w:pPr>
              <w:ind w:firstLine="0"/>
              <w:rPr>
                <w:szCs w:val="22"/>
              </w:rPr>
            </w:pPr>
            <w:r w:rsidRPr="00A4491A">
              <w:rPr>
                <w:szCs w:val="22"/>
              </w:rPr>
              <w:t>Merchants</w:t>
            </w:r>
          </w:p>
        </w:tc>
        <w:tc>
          <w:tcPr>
            <w:tcW w:w="4861" w:type="dxa"/>
          </w:tcPr>
          <w:p w14:paraId="3B19F63B" w14:textId="11E86160" w:rsidR="00035A6B" w:rsidRPr="00A4491A" w:rsidRDefault="00A4491A" w:rsidP="001015CF">
            <w:pPr>
              <w:ind w:firstLine="0"/>
              <w:rPr>
                <w:szCs w:val="22"/>
              </w:rPr>
            </w:pPr>
            <w:r w:rsidRPr="00A4491A">
              <w:rPr>
                <w:szCs w:val="22"/>
              </w:rPr>
              <w:t>Provides payments, maps, notifications, availability, or access-control events.</w:t>
            </w:r>
          </w:p>
        </w:tc>
      </w:tr>
    </w:tbl>
    <w:p w14:paraId="78A87B23" w14:textId="77777777" w:rsidR="00126CFA" w:rsidRDefault="00126CFA" w:rsidP="001015CF">
      <w:pPr>
        <w:ind w:firstLine="0"/>
        <w:rPr>
          <w:b/>
          <w:bCs/>
          <w:sz w:val="32"/>
          <w:szCs w:val="32"/>
        </w:rPr>
      </w:pPr>
    </w:p>
    <w:p w14:paraId="671A4B46" w14:textId="67DC7C1B" w:rsidR="00824C8D" w:rsidRPr="00824C8D" w:rsidRDefault="00824C8D" w:rsidP="00824C8D">
      <w:pPr>
        <w:pStyle w:val="ListParagraph"/>
        <w:numPr>
          <w:ilvl w:val="0"/>
          <w:numId w:val="18"/>
        </w:numPr>
        <w:rPr>
          <w:szCs w:val="22"/>
        </w:rPr>
      </w:pPr>
      <w:r w:rsidRPr="00824C8D">
        <w:rPr>
          <w:b/>
          <w:bCs/>
          <w:sz w:val="24"/>
        </w:rPr>
        <w:t>Functional Requirements:</w:t>
      </w:r>
      <w:r w:rsidRPr="00824C8D">
        <w:rPr>
          <w:b/>
          <w:bCs/>
          <w:szCs w:val="22"/>
        </w:rPr>
        <w:t xml:space="preserve"> </w:t>
      </w:r>
      <w:r w:rsidRPr="00824C8D">
        <w:rPr>
          <w:szCs w:val="22"/>
        </w:rPr>
        <w:t>The specific features and actions the system must support. These define what users can do (search, reserve, pay, navigate, cancel) and what administrative or automated systems handle (lock spots, dispatch alerts, sync rates, handle gate failures).</w:t>
      </w:r>
    </w:p>
    <w:p w14:paraId="3EA49988" w14:textId="2D69E157" w:rsidR="00824C8D" w:rsidRPr="00824C8D" w:rsidRDefault="00824C8D" w:rsidP="00824C8D">
      <w:pPr>
        <w:pStyle w:val="ListParagraph"/>
        <w:numPr>
          <w:ilvl w:val="0"/>
          <w:numId w:val="18"/>
        </w:numPr>
        <w:rPr>
          <w:szCs w:val="22"/>
        </w:rPr>
      </w:pPr>
      <w:r w:rsidRPr="00824C8D">
        <w:rPr>
          <w:b/>
          <w:bCs/>
          <w:sz w:val="24"/>
        </w:rPr>
        <w:t>Non-Functional Requirements:</w:t>
      </w:r>
      <w:r w:rsidRPr="00824C8D">
        <w:rPr>
          <w:b/>
          <w:bCs/>
          <w:szCs w:val="22"/>
        </w:rPr>
        <w:t xml:space="preserve"> </w:t>
      </w:r>
      <w:r w:rsidRPr="00824C8D">
        <w:rPr>
          <w:szCs w:val="22"/>
        </w:rPr>
        <w:t xml:space="preserve">The system's quality standards and constraints. Rather than features, these specify operational criteria such as </w:t>
      </w:r>
      <w:r>
        <w:rPr>
          <w:szCs w:val="22"/>
        </w:rPr>
        <w:t xml:space="preserve">surge </w:t>
      </w:r>
      <w:r w:rsidRPr="00824C8D">
        <w:rPr>
          <w:szCs w:val="22"/>
        </w:rPr>
        <w:t>time, speed/latency, data encryption, privacy, accessibility compliance, and traffic scaling.</w:t>
      </w:r>
    </w:p>
    <w:p w14:paraId="2F0ECFA5" w14:textId="66ABECC6" w:rsidR="00A4491A" w:rsidRDefault="00824C8D" w:rsidP="00824C8D">
      <w:pPr>
        <w:pStyle w:val="ListParagraph"/>
        <w:numPr>
          <w:ilvl w:val="0"/>
          <w:numId w:val="18"/>
        </w:numPr>
        <w:rPr>
          <w:szCs w:val="22"/>
        </w:rPr>
      </w:pPr>
      <w:r w:rsidRPr="00824C8D">
        <w:rPr>
          <w:b/>
          <w:bCs/>
          <w:sz w:val="24"/>
        </w:rPr>
        <w:t>External System Integrations:</w:t>
      </w:r>
      <w:r w:rsidRPr="00824C8D">
        <w:rPr>
          <w:b/>
          <w:bCs/>
          <w:szCs w:val="22"/>
        </w:rPr>
        <w:t xml:space="preserve"> </w:t>
      </w:r>
      <w:r w:rsidRPr="00824C8D">
        <w:rPr>
          <w:szCs w:val="22"/>
        </w:rPr>
        <w:t>The outside third-party services and hardware the platform relies on to function, such as mapping services, credit card gateways, barrier gate equipment, and push notification networks.</w:t>
      </w:r>
    </w:p>
    <w:p w14:paraId="7D6D6778" w14:textId="33765CE2" w:rsidR="00824C8D" w:rsidRDefault="00824C8D" w:rsidP="00824C8D">
      <w:pPr>
        <w:ind w:firstLine="0"/>
        <w:rPr>
          <w:b/>
          <w:bCs/>
          <w:sz w:val="32"/>
          <w:szCs w:val="32"/>
        </w:rPr>
      </w:pPr>
      <w:r w:rsidRPr="00824C8D">
        <w:rPr>
          <w:b/>
          <w:bCs/>
          <w:sz w:val="32"/>
          <w:szCs w:val="32"/>
        </w:rPr>
        <w:t>Use Cases</w:t>
      </w:r>
    </w:p>
    <w:p w14:paraId="0A10A370" w14:textId="45F0AF1C" w:rsidR="00824C8D" w:rsidRPr="00824C8D" w:rsidRDefault="00824C8D" w:rsidP="00824C8D">
      <w:pPr>
        <w:ind w:firstLine="0"/>
        <w:rPr>
          <w:b/>
          <w:bCs/>
          <w:sz w:val="24"/>
        </w:rPr>
      </w:pPr>
      <w:r w:rsidRPr="00824C8D">
        <w:rPr>
          <w:b/>
          <w:bCs/>
          <w:sz w:val="24"/>
        </w:rPr>
        <w:t>Driver Discovery &amp; Booking</w:t>
      </w:r>
    </w:p>
    <w:p w14:paraId="23333170" w14:textId="3961C860" w:rsidR="00824C8D" w:rsidRPr="00824C8D" w:rsidRDefault="00881BED" w:rsidP="00824C8D">
      <w:pPr>
        <w:pStyle w:val="ListParagraph"/>
        <w:numPr>
          <w:ilvl w:val="0"/>
          <w:numId w:val="19"/>
        </w:numPr>
        <w:rPr>
          <w:b/>
          <w:bCs/>
          <w:szCs w:val="22"/>
        </w:rPr>
      </w:pPr>
      <w:r w:rsidRPr="00881BED">
        <w:rPr>
          <w:b/>
          <w:bCs/>
          <w:szCs w:val="22"/>
        </w:rPr>
        <w:t>Set Up Car &amp; Profile</w:t>
      </w:r>
    </w:p>
    <w:p w14:paraId="562A586A" w14:textId="77719E87" w:rsidR="00824C8D" w:rsidRPr="00824C8D" w:rsidRDefault="00824C8D" w:rsidP="00824C8D">
      <w:pPr>
        <w:ind w:firstLine="0"/>
        <w:rPr>
          <w:szCs w:val="22"/>
        </w:rPr>
      </w:pPr>
      <w:r w:rsidRPr="00824C8D">
        <w:rPr>
          <w:szCs w:val="22"/>
        </w:rPr>
        <w:t>Actor: Driver</w:t>
      </w:r>
    </w:p>
    <w:p w14:paraId="4D94EA61" w14:textId="5CDBA0CB" w:rsidR="00824C8D" w:rsidRPr="00824C8D" w:rsidRDefault="00824C8D" w:rsidP="00824C8D">
      <w:pPr>
        <w:ind w:firstLine="0"/>
        <w:rPr>
          <w:szCs w:val="22"/>
        </w:rPr>
      </w:pPr>
      <w:r w:rsidRPr="00824C8D">
        <w:rPr>
          <w:szCs w:val="22"/>
        </w:rPr>
        <w:t>Flow: Driver saves vehicle height and license plate info once; system pre-configures automatic gate detection and vehicle clearance warnings for future trips.</w:t>
      </w:r>
    </w:p>
    <w:p w14:paraId="75B8BE0E" w14:textId="70B48068" w:rsidR="00824C8D" w:rsidRPr="00824C8D" w:rsidRDefault="00824C8D" w:rsidP="00824C8D">
      <w:pPr>
        <w:ind w:firstLine="0"/>
        <w:rPr>
          <w:szCs w:val="22"/>
        </w:rPr>
      </w:pPr>
      <w:r w:rsidRPr="00824C8D">
        <w:rPr>
          <w:szCs w:val="22"/>
        </w:rPr>
        <w:lastRenderedPageBreak/>
        <w:t>Fallback: Plate conflict alerts driver to confirm registration before booking.</w:t>
      </w:r>
    </w:p>
    <w:p w14:paraId="100ADE4A" w14:textId="77777777" w:rsidR="00881BED" w:rsidRPr="00881BED" w:rsidRDefault="00881BED" w:rsidP="00881BED">
      <w:pPr>
        <w:pStyle w:val="ListParagraph"/>
        <w:numPr>
          <w:ilvl w:val="0"/>
          <w:numId w:val="19"/>
        </w:numPr>
        <w:rPr>
          <w:b/>
          <w:bCs/>
          <w:szCs w:val="22"/>
        </w:rPr>
      </w:pPr>
      <w:r w:rsidRPr="00881BED">
        <w:rPr>
          <w:b/>
          <w:bCs/>
          <w:szCs w:val="22"/>
        </w:rPr>
        <w:t>Search for Parking</w:t>
      </w:r>
    </w:p>
    <w:p w14:paraId="0BFE799C" w14:textId="5B3EB74D" w:rsidR="00824C8D" w:rsidRPr="00824C8D" w:rsidRDefault="00824C8D" w:rsidP="00824C8D">
      <w:pPr>
        <w:ind w:firstLine="0"/>
        <w:rPr>
          <w:szCs w:val="22"/>
        </w:rPr>
      </w:pPr>
      <w:r w:rsidRPr="00824C8D">
        <w:rPr>
          <w:szCs w:val="22"/>
        </w:rPr>
        <w:t>Actor: Driver</w:t>
      </w:r>
    </w:p>
    <w:p w14:paraId="6150BF1B" w14:textId="3621D32A" w:rsidR="00824C8D" w:rsidRPr="00824C8D" w:rsidRDefault="00824C8D" w:rsidP="00824C8D">
      <w:pPr>
        <w:ind w:firstLine="0"/>
        <w:rPr>
          <w:szCs w:val="22"/>
        </w:rPr>
      </w:pPr>
      <w:r w:rsidRPr="00824C8D">
        <w:rPr>
          <w:szCs w:val="22"/>
        </w:rPr>
        <w:t>Flow: Driver inputs destination and arrival window; platform maps nearby garages, clearly tagging each lot as sensor-verified, trend-estimated, or offline.</w:t>
      </w:r>
    </w:p>
    <w:p w14:paraId="7D3645DB" w14:textId="65A32807" w:rsidR="00824C8D" w:rsidRPr="00824C8D" w:rsidRDefault="00824C8D" w:rsidP="00824C8D">
      <w:pPr>
        <w:ind w:firstLine="0"/>
        <w:rPr>
          <w:szCs w:val="22"/>
        </w:rPr>
      </w:pPr>
      <w:r w:rsidRPr="00824C8D">
        <w:rPr>
          <w:szCs w:val="22"/>
        </w:rPr>
        <w:t xml:space="preserve">Fallback: If zero spots match, system expands </w:t>
      </w:r>
      <w:r w:rsidR="00B07C35">
        <w:rPr>
          <w:szCs w:val="22"/>
        </w:rPr>
        <w:t xml:space="preserve">the </w:t>
      </w:r>
      <w:r w:rsidRPr="00824C8D">
        <w:rPr>
          <w:szCs w:val="22"/>
        </w:rPr>
        <w:t>search radius by 0.5 miles.</w:t>
      </w:r>
    </w:p>
    <w:p w14:paraId="21A77881" w14:textId="78402B4D" w:rsidR="00824C8D" w:rsidRPr="00824C8D" w:rsidRDefault="00824C8D" w:rsidP="00824C8D">
      <w:pPr>
        <w:pStyle w:val="ListParagraph"/>
        <w:numPr>
          <w:ilvl w:val="0"/>
          <w:numId w:val="19"/>
        </w:numPr>
        <w:rPr>
          <w:b/>
          <w:bCs/>
          <w:szCs w:val="22"/>
        </w:rPr>
      </w:pPr>
      <w:r w:rsidRPr="00824C8D">
        <w:rPr>
          <w:b/>
          <w:bCs/>
          <w:szCs w:val="22"/>
        </w:rPr>
        <w:t>Need-Specific Filtering</w:t>
      </w:r>
    </w:p>
    <w:p w14:paraId="531B2C13" w14:textId="50CA214F" w:rsidR="00824C8D" w:rsidRPr="00824C8D" w:rsidRDefault="00824C8D" w:rsidP="00824C8D">
      <w:pPr>
        <w:ind w:firstLine="0"/>
        <w:rPr>
          <w:szCs w:val="22"/>
        </w:rPr>
      </w:pPr>
      <w:r w:rsidRPr="00824C8D">
        <w:rPr>
          <w:szCs w:val="22"/>
        </w:rPr>
        <w:t>Actor: Driver</w:t>
      </w:r>
    </w:p>
    <w:p w14:paraId="66D5AF4F" w14:textId="756CA2BF" w:rsidR="00824C8D" w:rsidRPr="00824C8D" w:rsidRDefault="00824C8D" w:rsidP="00824C8D">
      <w:pPr>
        <w:ind w:firstLine="0"/>
        <w:rPr>
          <w:szCs w:val="22"/>
        </w:rPr>
      </w:pPr>
      <w:r w:rsidRPr="00824C8D">
        <w:rPr>
          <w:szCs w:val="22"/>
        </w:rPr>
        <w:t>Flow: Driver filters for rapid EV charging, ADA access, or covered decks; map updates instantly to show only matching stalls.</w:t>
      </w:r>
    </w:p>
    <w:p w14:paraId="2EEDAE66" w14:textId="4549C736" w:rsidR="00824C8D" w:rsidRPr="00824C8D" w:rsidRDefault="00824C8D" w:rsidP="00824C8D">
      <w:pPr>
        <w:ind w:firstLine="0"/>
        <w:rPr>
          <w:szCs w:val="22"/>
        </w:rPr>
      </w:pPr>
      <w:r w:rsidRPr="00824C8D">
        <w:rPr>
          <w:szCs w:val="22"/>
        </w:rPr>
        <w:t xml:space="preserve">Fallback: If no exact match exists, </w:t>
      </w:r>
      <w:r w:rsidR="00B07C35">
        <w:rPr>
          <w:szCs w:val="22"/>
        </w:rPr>
        <w:t xml:space="preserve">the </w:t>
      </w:r>
      <w:r w:rsidRPr="00824C8D">
        <w:rPr>
          <w:szCs w:val="22"/>
        </w:rPr>
        <w:t>system surfaces the closest partial alternative with clearly missing tags highlighted.</w:t>
      </w:r>
    </w:p>
    <w:p w14:paraId="458FBA7A" w14:textId="380E65A0" w:rsidR="00824C8D" w:rsidRPr="00824C8D" w:rsidRDefault="00824C8D" w:rsidP="00824C8D">
      <w:pPr>
        <w:pStyle w:val="ListParagraph"/>
        <w:numPr>
          <w:ilvl w:val="0"/>
          <w:numId w:val="19"/>
        </w:numPr>
        <w:rPr>
          <w:b/>
          <w:bCs/>
          <w:szCs w:val="22"/>
        </w:rPr>
      </w:pPr>
      <w:r w:rsidRPr="00824C8D">
        <w:rPr>
          <w:b/>
          <w:bCs/>
          <w:szCs w:val="22"/>
        </w:rPr>
        <w:t>Reservation Hold</w:t>
      </w:r>
    </w:p>
    <w:p w14:paraId="12B0B08E" w14:textId="6DE5E507" w:rsidR="00824C8D" w:rsidRPr="00824C8D" w:rsidRDefault="00824C8D" w:rsidP="00824C8D">
      <w:pPr>
        <w:ind w:firstLine="0"/>
        <w:rPr>
          <w:szCs w:val="22"/>
        </w:rPr>
      </w:pPr>
      <w:r w:rsidRPr="00824C8D">
        <w:rPr>
          <w:szCs w:val="22"/>
        </w:rPr>
        <w:t>Actor: Driver</w:t>
      </w:r>
    </w:p>
    <w:p w14:paraId="71C385EE" w14:textId="27903594" w:rsidR="00824C8D" w:rsidRPr="00824C8D" w:rsidRDefault="00824C8D" w:rsidP="00824C8D">
      <w:pPr>
        <w:ind w:firstLine="0"/>
        <w:rPr>
          <w:szCs w:val="22"/>
        </w:rPr>
      </w:pPr>
      <w:r w:rsidRPr="00824C8D">
        <w:rPr>
          <w:szCs w:val="22"/>
        </w:rPr>
        <w:t>Flow: Driver picks an open spot; system places a strict 5-minute database lock on that stall while displaying upfront costs and cancellation terms.</w:t>
      </w:r>
    </w:p>
    <w:p w14:paraId="17636CF2" w14:textId="6264484E" w:rsidR="00824C8D" w:rsidRPr="00824C8D" w:rsidRDefault="00824C8D" w:rsidP="00824C8D">
      <w:pPr>
        <w:ind w:firstLine="0"/>
        <w:rPr>
          <w:szCs w:val="22"/>
        </w:rPr>
      </w:pPr>
      <w:r w:rsidRPr="00824C8D">
        <w:rPr>
          <w:szCs w:val="22"/>
        </w:rPr>
        <w:t>Fallback: If the checkout timer expires, the spot quietly returns to the open public pool.</w:t>
      </w:r>
    </w:p>
    <w:p w14:paraId="71BBF18A" w14:textId="77777777" w:rsidR="00881BED" w:rsidRPr="00881BED" w:rsidRDefault="00881BED" w:rsidP="00881BED">
      <w:pPr>
        <w:pStyle w:val="ListParagraph"/>
        <w:numPr>
          <w:ilvl w:val="0"/>
          <w:numId w:val="19"/>
        </w:numPr>
        <w:rPr>
          <w:b/>
          <w:bCs/>
          <w:szCs w:val="22"/>
        </w:rPr>
      </w:pPr>
      <w:r w:rsidRPr="00881BED">
        <w:rPr>
          <w:b/>
          <w:bCs/>
          <w:szCs w:val="22"/>
        </w:rPr>
        <w:t>Pay for Parking</w:t>
      </w:r>
    </w:p>
    <w:p w14:paraId="3F960373" w14:textId="0C27E655" w:rsidR="00824C8D" w:rsidRPr="00824C8D" w:rsidRDefault="00824C8D" w:rsidP="00824C8D">
      <w:pPr>
        <w:ind w:firstLine="0"/>
        <w:rPr>
          <w:szCs w:val="22"/>
        </w:rPr>
      </w:pPr>
      <w:r w:rsidRPr="00824C8D">
        <w:rPr>
          <w:szCs w:val="22"/>
        </w:rPr>
        <w:t>Actor: Driver, Payment Gateway</w:t>
      </w:r>
    </w:p>
    <w:p w14:paraId="5360DB67" w14:textId="447DBD5A" w:rsidR="00824C8D" w:rsidRPr="00824C8D" w:rsidRDefault="00824C8D" w:rsidP="00824C8D">
      <w:pPr>
        <w:ind w:firstLine="0"/>
        <w:rPr>
          <w:szCs w:val="22"/>
        </w:rPr>
      </w:pPr>
      <w:r w:rsidRPr="00824C8D">
        <w:rPr>
          <w:szCs w:val="22"/>
        </w:rPr>
        <w:t>Flow: Driver approves itemized costs via Apple Pay, Google Pay, or saved card; gateway confirms payment and drops a digital receipt into the driver’s profile.</w:t>
      </w:r>
    </w:p>
    <w:p w14:paraId="04083800" w14:textId="26D5FF76" w:rsidR="00824C8D" w:rsidRPr="00824C8D" w:rsidRDefault="00824C8D" w:rsidP="00824C8D">
      <w:pPr>
        <w:ind w:firstLine="0"/>
        <w:rPr>
          <w:szCs w:val="22"/>
        </w:rPr>
      </w:pPr>
      <w:r w:rsidRPr="00824C8D">
        <w:rPr>
          <w:szCs w:val="22"/>
        </w:rPr>
        <w:t>Fallback: Card decline alerts the driver immediately without dropping their 5-minute stall hold.</w:t>
      </w:r>
    </w:p>
    <w:p w14:paraId="4A58FB71" w14:textId="77777777" w:rsidR="00824C8D" w:rsidRPr="00881BED" w:rsidRDefault="00824C8D" w:rsidP="00824C8D">
      <w:pPr>
        <w:ind w:firstLine="0"/>
        <w:rPr>
          <w:b/>
          <w:bCs/>
          <w:sz w:val="24"/>
        </w:rPr>
      </w:pPr>
      <w:r w:rsidRPr="00881BED">
        <w:rPr>
          <w:b/>
          <w:bCs/>
          <w:sz w:val="24"/>
        </w:rPr>
        <w:t>Arrival &amp; Gate Entry</w:t>
      </w:r>
    </w:p>
    <w:p w14:paraId="52B2F4AB" w14:textId="77777777" w:rsidR="00824C8D" w:rsidRPr="00824C8D" w:rsidRDefault="00824C8D" w:rsidP="00824C8D">
      <w:pPr>
        <w:ind w:firstLine="0"/>
        <w:rPr>
          <w:szCs w:val="22"/>
        </w:rPr>
      </w:pPr>
    </w:p>
    <w:p w14:paraId="46A4B997" w14:textId="03E47D8E" w:rsidR="00824C8D" w:rsidRPr="00881BED" w:rsidRDefault="00881BED" w:rsidP="00881BED">
      <w:pPr>
        <w:pStyle w:val="ListParagraph"/>
        <w:numPr>
          <w:ilvl w:val="0"/>
          <w:numId w:val="19"/>
        </w:numPr>
        <w:rPr>
          <w:b/>
          <w:bCs/>
          <w:szCs w:val="22"/>
        </w:rPr>
      </w:pPr>
      <w:r w:rsidRPr="00881BED">
        <w:rPr>
          <w:b/>
          <w:bCs/>
          <w:szCs w:val="22"/>
        </w:rPr>
        <w:lastRenderedPageBreak/>
        <w:t>Route to the Entrance</w:t>
      </w:r>
    </w:p>
    <w:p w14:paraId="57A93EF8" w14:textId="3772EA8D" w:rsidR="00824C8D" w:rsidRPr="00824C8D" w:rsidRDefault="00824C8D" w:rsidP="00824C8D">
      <w:pPr>
        <w:ind w:firstLine="0"/>
        <w:rPr>
          <w:szCs w:val="22"/>
        </w:rPr>
      </w:pPr>
      <w:r w:rsidRPr="00824C8D">
        <w:rPr>
          <w:szCs w:val="22"/>
        </w:rPr>
        <w:t>Actor: Driver, Navigation API</w:t>
      </w:r>
    </w:p>
    <w:p w14:paraId="75AE36DE" w14:textId="7520690C" w:rsidR="00824C8D" w:rsidRPr="00824C8D" w:rsidRDefault="00824C8D" w:rsidP="00824C8D">
      <w:pPr>
        <w:ind w:firstLine="0"/>
        <w:rPr>
          <w:szCs w:val="22"/>
        </w:rPr>
      </w:pPr>
      <w:r w:rsidRPr="00824C8D">
        <w:rPr>
          <w:szCs w:val="22"/>
        </w:rPr>
        <w:t>Flow: App transfers exact garage driveway coordinates</w:t>
      </w:r>
      <w:r w:rsidR="00881BED">
        <w:rPr>
          <w:szCs w:val="22"/>
        </w:rPr>
        <w:t xml:space="preserve"> </w:t>
      </w:r>
      <w:r w:rsidRPr="00824C8D">
        <w:rPr>
          <w:szCs w:val="22"/>
        </w:rPr>
        <w:t>not building</w:t>
      </w:r>
      <w:r w:rsidR="00881BED">
        <w:rPr>
          <w:szCs w:val="22"/>
        </w:rPr>
        <w:t xml:space="preserve"> </w:t>
      </w:r>
      <w:r w:rsidRPr="00824C8D">
        <w:rPr>
          <w:szCs w:val="22"/>
        </w:rPr>
        <w:t>into Apple or Google Maps for zero-confusion arrival.</w:t>
      </w:r>
    </w:p>
    <w:p w14:paraId="246A7196" w14:textId="37D53429" w:rsidR="00824C8D" w:rsidRPr="00824C8D" w:rsidRDefault="00824C8D" w:rsidP="00824C8D">
      <w:pPr>
        <w:ind w:firstLine="0"/>
        <w:rPr>
          <w:szCs w:val="22"/>
        </w:rPr>
      </w:pPr>
      <w:r w:rsidRPr="00824C8D">
        <w:rPr>
          <w:szCs w:val="22"/>
        </w:rPr>
        <w:t>Fallback: Road closures trigger an alternative alleyway or side-street entrance pin.</w:t>
      </w:r>
    </w:p>
    <w:p w14:paraId="2D5ED9FB" w14:textId="7DD8D93E" w:rsidR="00824C8D" w:rsidRPr="00824C8D" w:rsidRDefault="00881BED" w:rsidP="00824C8D">
      <w:pPr>
        <w:pStyle w:val="ListParagraph"/>
        <w:numPr>
          <w:ilvl w:val="0"/>
          <w:numId w:val="19"/>
        </w:numPr>
        <w:rPr>
          <w:b/>
          <w:bCs/>
          <w:szCs w:val="22"/>
        </w:rPr>
      </w:pPr>
      <w:r w:rsidRPr="00881BED">
        <w:rPr>
          <w:b/>
          <w:bCs/>
          <w:szCs w:val="22"/>
        </w:rPr>
        <w:t>Scan in at the Gate</w:t>
      </w:r>
      <w:r w:rsidR="00824C8D" w:rsidRPr="00824C8D">
        <w:rPr>
          <w:b/>
          <w:bCs/>
          <w:szCs w:val="22"/>
        </w:rPr>
        <w:t xml:space="preserve"> </w:t>
      </w:r>
    </w:p>
    <w:p w14:paraId="04281179" w14:textId="3591D5E8" w:rsidR="00824C8D" w:rsidRPr="00824C8D" w:rsidRDefault="00824C8D" w:rsidP="00824C8D">
      <w:pPr>
        <w:ind w:firstLine="0"/>
        <w:rPr>
          <w:szCs w:val="22"/>
        </w:rPr>
      </w:pPr>
      <w:r w:rsidRPr="00824C8D">
        <w:rPr>
          <w:szCs w:val="22"/>
        </w:rPr>
        <w:t>Actor: Driver, Gate Controller</w:t>
      </w:r>
    </w:p>
    <w:p w14:paraId="0D92A94A" w14:textId="36C7F6E1" w:rsidR="00824C8D" w:rsidRPr="00824C8D" w:rsidRDefault="00824C8D" w:rsidP="00824C8D">
      <w:pPr>
        <w:ind w:firstLine="0"/>
        <w:rPr>
          <w:szCs w:val="22"/>
        </w:rPr>
      </w:pPr>
      <w:r w:rsidRPr="00824C8D">
        <w:rPr>
          <w:szCs w:val="22"/>
        </w:rPr>
        <w:t>Flow: Garage camera reads the driver's license plate on approach and lifts the barrier automatically.</w:t>
      </w:r>
    </w:p>
    <w:p w14:paraId="7EA9E4FB" w14:textId="3056E829" w:rsidR="00824C8D" w:rsidRPr="00824C8D" w:rsidRDefault="00824C8D" w:rsidP="00824C8D">
      <w:pPr>
        <w:ind w:firstLine="0"/>
        <w:rPr>
          <w:szCs w:val="22"/>
        </w:rPr>
      </w:pPr>
      <w:r w:rsidRPr="00824C8D">
        <w:rPr>
          <w:szCs w:val="22"/>
        </w:rPr>
        <w:t>Fallback: If camera fails or plate is obscured, driver scans an offline-ready in-app QR code at the pedestal scanner.</w:t>
      </w:r>
    </w:p>
    <w:p w14:paraId="7C879481" w14:textId="3BE8E383" w:rsidR="00824C8D" w:rsidRPr="00824C8D" w:rsidRDefault="00881BED" w:rsidP="00824C8D">
      <w:pPr>
        <w:pStyle w:val="ListParagraph"/>
        <w:numPr>
          <w:ilvl w:val="0"/>
          <w:numId w:val="19"/>
        </w:numPr>
        <w:rPr>
          <w:b/>
          <w:bCs/>
          <w:szCs w:val="22"/>
        </w:rPr>
      </w:pPr>
      <w:r w:rsidRPr="00881BED">
        <w:rPr>
          <w:b/>
          <w:bCs/>
          <w:szCs w:val="22"/>
        </w:rPr>
        <w:t>Get Gate Hel</w:t>
      </w:r>
      <w:r>
        <w:rPr>
          <w:b/>
          <w:bCs/>
          <w:szCs w:val="22"/>
        </w:rPr>
        <w:t>p</w:t>
      </w:r>
    </w:p>
    <w:p w14:paraId="0C741AE4" w14:textId="7727F8E6" w:rsidR="00824C8D" w:rsidRPr="00824C8D" w:rsidRDefault="00824C8D" w:rsidP="00824C8D">
      <w:pPr>
        <w:ind w:firstLine="0"/>
        <w:rPr>
          <w:szCs w:val="22"/>
        </w:rPr>
      </w:pPr>
      <w:r w:rsidRPr="00824C8D">
        <w:rPr>
          <w:szCs w:val="22"/>
        </w:rPr>
        <w:t>Actor: Driver, Support Agent</w:t>
      </w:r>
    </w:p>
    <w:p w14:paraId="53E39837" w14:textId="5384856B" w:rsidR="00824C8D" w:rsidRPr="00824C8D" w:rsidRDefault="00824C8D" w:rsidP="00824C8D">
      <w:pPr>
        <w:ind w:firstLine="0"/>
        <w:rPr>
          <w:szCs w:val="22"/>
        </w:rPr>
      </w:pPr>
      <w:r w:rsidRPr="00824C8D">
        <w:rPr>
          <w:szCs w:val="22"/>
        </w:rPr>
        <w:t>Flow: Barrier refuses to lift; driver taps "Help" in-app to generate a dynamic 4-digit keypad pin or trigger a remote buzzer override from the operator.</w:t>
      </w:r>
    </w:p>
    <w:p w14:paraId="60FEB364" w14:textId="749E1B3E" w:rsidR="00824C8D" w:rsidRPr="00824C8D" w:rsidRDefault="00824C8D" w:rsidP="00824C8D">
      <w:pPr>
        <w:ind w:firstLine="0"/>
        <w:rPr>
          <w:szCs w:val="22"/>
        </w:rPr>
      </w:pPr>
      <w:r w:rsidRPr="00824C8D">
        <w:rPr>
          <w:szCs w:val="22"/>
        </w:rPr>
        <w:t>Fallback: Complete gate outage prompts the driver to proceed to an overflow lane with manual attendant check-in.</w:t>
      </w:r>
    </w:p>
    <w:p w14:paraId="554F09B5" w14:textId="70881514" w:rsidR="00824C8D" w:rsidRPr="00824C8D" w:rsidRDefault="00824C8D" w:rsidP="00824C8D">
      <w:pPr>
        <w:ind w:firstLine="0"/>
        <w:rPr>
          <w:b/>
          <w:bCs/>
          <w:sz w:val="24"/>
        </w:rPr>
      </w:pPr>
      <w:r w:rsidRPr="00824C8D">
        <w:rPr>
          <w:b/>
          <w:bCs/>
          <w:sz w:val="24"/>
        </w:rPr>
        <w:t>Session Management &amp; Exceptions</w:t>
      </w:r>
    </w:p>
    <w:p w14:paraId="7266697E" w14:textId="1C8C3793" w:rsidR="00824C8D" w:rsidRPr="00824C8D" w:rsidRDefault="00881BED" w:rsidP="00824C8D">
      <w:pPr>
        <w:pStyle w:val="ListParagraph"/>
        <w:numPr>
          <w:ilvl w:val="0"/>
          <w:numId w:val="19"/>
        </w:numPr>
        <w:rPr>
          <w:b/>
          <w:bCs/>
          <w:szCs w:val="22"/>
        </w:rPr>
      </w:pPr>
      <w:r w:rsidRPr="00881BED">
        <w:rPr>
          <w:b/>
          <w:bCs/>
          <w:szCs w:val="22"/>
        </w:rPr>
        <w:t>Add More Tim</w:t>
      </w:r>
      <w:r>
        <w:rPr>
          <w:b/>
          <w:bCs/>
          <w:szCs w:val="22"/>
        </w:rPr>
        <w:t>e</w:t>
      </w:r>
    </w:p>
    <w:p w14:paraId="74EF8404" w14:textId="7292C40C" w:rsidR="00824C8D" w:rsidRPr="00824C8D" w:rsidRDefault="00824C8D" w:rsidP="00824C8D">
      <w:pPr>
        <w:ind w:firstLine="0"/>
        <w:rPr>
          <w:szCs w:val="22"/>
        </w:rPr>
      </w:pPr>
      <w:r w:rsidRPr="00824C8D">
        <w:rPr>
          <w:szCs w:val="22"/>
        </w:rPr>
        <w:t>Actor: Driver</w:t>
      </w:r>
    </w:p>
    <w:p w14:paraId="10868370" w14:textId="068B02AC" w:rsidR="00824C8D" w:rsidRPr="00824C8D" w:rsidRDefault="00824C8D" w:rsidP="00824C8D">
      <w:pPr>
        <w:ind w:firstLine="0"/>
        <w:rPr>
          <w:szCs w:val="22"/>
        </w:rPr>
      </w:pPr>
      <w:r w:rsidRPr="00824C8D">
        <w:rPr>
          <w:szCs w:val="22"/>
        </w:rPr>
        <w:t xml:space="preserve">Flow: Driver receives a 15-minute expiration alert, taps "Extend 1 Hour," and </w:t>
      </w:r>
      <w:r w:rsidR="00B07C35">
        <w:rPr>
          <w:szCs w:val="22"/>
        </w:rPr>
        <w:t xml:space="preserve">the </w:t>
      </w:r>
      <w:r w:rsidRPr="00824C8D">
        <w:rPr>
          <w:szCs w:val="22"/>
        </w:rPr>
        <w:t>system charges the difference while extending gate privileges.</w:t>
      </w:r>
    </w:p>
    <w:p w14:paraId="5DB27F54" w14:textId="2A7E8B4F" w:rsidR="00824C8D" w:rsidRPr="00824C8D" w:rsidRDefault="00824C8D" w:rsidP="00824C8D">
      <w:pPr>
        <w:ind w:firstLine="0"/>
        <w:rPr>
          <w:szCs w:val="22"/>
        </w:rPr>
      </w:pPr>
      <w:r w:rsidRPr="00824C8D">
        <w:rPr>
          <w:szCs w:val="22"/>
        </w:rPr>
        <w:t>Fallback: If the facility is fully reserved for an upcoming event, the app warns the driver to vacate to avoid overstay fees.</w:t>
      </w:r>
    </w:p>
    <w:p w14:paraId="23CBA9E9" w14:textId="2F2EBE04" w:rsidR="00824C8D" w:rsidRPr="00824C8D" w:rsidRDefault="00881BED" w:rsidP="00824C8D">
      <w:pPr>
        <w:pStyle w:val="ListParagraph"/>
        <w:numPr>
          <w:ilvl w:val="0"/>
          <w:numId w:val="19"/>
        </w:numPr>
        <w:rPr>
          <w:b/>
          <w:bCs/>
          <w:szCs w:val="22"/>
        </w:rPr>
      </w:pPr>
      <w:r w:rsidRPr="00881BED">
        <w:rPr>
          <w:b/>
          <w:bCs/>
          <w:szCs w:val="22"/>
        </w:rPr>
        <w:t>Cancel for a Refund</w:t>
      </w:r>
    </w:p>
    <w:p w14:paraId="574214CD" w14:textId="77777777" w:rsidR="00824C8D" w:rsidRPr="00824C8D" w:rsidRDefault="00824C8D" w:rsidP="00824C8D">
      <w:pPr>
        <w:ind w:firstLine="0"/>
        <w:rPr>
          <w:szCs w:val="22"/>
        </w:rPr>
      </w:pPr>
    </w:p>
    <w:p w14:paraId="2D018169" w14:textId="0D3338E4" w:rsidR="00824C8D" w:rsidRPr="00824C8D" w:rsidRDefault="00824C8D" w:rsidP="00824C8D">
      <w:pPr>
        <w:ind w:firstLine="0"/>
        <w:rPr>
          <w:szCs w:val="22"/>
        </w:rPr>
      </w:pPr>
      <w:r w:rsidRPr="00824C8D">
        <w:rPr>
          <w:szCs w:val="22"/>
        </w:rPr>
        <w:t>Actor: Driver, Payment Gateway</w:t>
      </w:r>
    </w:p>
    <w:p w14:paraId="6420DF16" w14:textId="72D0BAD4" w:rsidR="00824C8D" w:rsidRPr="00824C8D" w:rsidRDefault="00824C8D" w:rsidP="00824C8D">
      <w:pPr>
        <w:ind w:firstLine="0"/>
        <w:rPr>
          <w:szCs w:val="22"/>
        </w:rPr>
      </w:pPr>
      <w:r w:rsidRPr="00824C8D">
        <w:rPr>
          <w:szCs w:val="22"/>
        </w:rPr>
        <w:t>Flow: Driver cancels booking prior to the garage grace period; system unlocks the space for resale and queues an instant, full refund.</w:t>
      </w:r>
    </w:p>
    <w:p w14:paraId="1E0AAABA" w14:textId="4C9C5B43" w:rsidR="00824C8D" w:rsidRPr="00824C8D" w:rsidRDefault="00824C8D" w:rsidP="00824C8D">
      <w:pPr>
        <w:ind w:firstLine="0"/>
        <w:rPr>
          <w:szCs w:val="22"/>
        </w:rPr>
      </w:pPr>
      <w:r w:rsidRPr="00824C8D">
        <w:rPr>
          <w:szCs w:val="22"/>
        </w:rPr>
        <w:t>Fallback: Late cancellations calculate and display a partial cancellation fee before the user confirms.</w:t>
      </w:r>
    </w:p>
    <w:p w14:paraId="4D9BBB35" w14:textId="110C17FD" w:rsidR="00824C8D" w:rsidRPr="00824C8D" w:rsidRDefault="00824C8D" w:rsidP="00824C8D">
      <w:pPr>
        <w:pStyle w:val="ListParagraph"/>
        <w:numPr>
          <w:ilvl w:val="0"/>
          <w:numId w:val="19"/>
        </w:numPr>
        <w:rPr>
          <w:b/>
          <w:bCs/>
          <w:szCs w:val="22"/>
        </w:rPr>
      </w:pPr>
      <w:r w:rsidRPr="00824C8D">
        <w:rPr>
          <w:b/>
          <w:bCs/>
          <w:szCs w:val="22"/>
        </w:rPr>
        <w:t>Emergency Rerouting on Deck Closure</w:t>
      </w:r>
    </w:p>
    <w:p w14:paraId="766B0CFF" w14:textId="18010A12" w:rsidR="00824C8D" w:rsidRPr="00824C8D" w:rsidRDefault="00824C8D" w:rsidP="00824C8D">
      <w:pPr>
        <w:ind w:firstLine="0"/>
        <w:rPr>
          <w:szCs w:val="22"/>
        </w:rPr>
      </w:pPr>
      <w:r w:rsidRPr="00824C8D">
        <w:rPr>
          <w:szCs w:val="22"/>
        </w:rPr>
        <w:t>Actor: Driver, Platform Engine</w:t>
      </w:r>
    </w:p>
    <w:p w14:paraId="0DE1E634" w14:textId="7AEC211D" w:rsidR="00824C8D" w:rsidRPr="00824C8D" w:rsidRDefault="00824C8D" w:rsidP="00824C8D">
      <w:pPr>
        <w:ind w:firstLine="0"/>
        <w:rPr>
          <w:szCs w:val="22"/>
        </w:rPr>
      </w:pPr>
      <w:r w:rsidRPr="00824C8D">
        <w:rPr>
          <w:szCs w:val="22"/>
        </w:rPr>
        <w:t>Flow: An operator closes a flooded deck containing booked spaces; app pings approaching drivers with a one-tap reroute to an adjacent affiliated lot at no extra charge.</w:t>
      </w:r>
    </w:p>
    <w:p w14:paraId="41BFF717" w14:textId="01891D64" w:rsidR="00824C8D" w:rsidRPr="00824C8D" w:rsidRDefault="00824C8D" w:rsidP="00824C8D">
      <w:pPr>
        <w:ind w:firstLine="0"/>
        <w:rPr>
          <w:szCs w:val="22"/>
        </w:rPr>
      </w:pPr>
      <w:r w:rsidRPr="00824C8D">
        <w:rPr>
          <w:szCs w:val="22"/>
        </w:rPr>
        <w:t xml:space="preserve">Fallback: If nearby garages are full, platform issues an immediate full refund plus </w:t>
      </w:r>
      <w:r w:rsidR="00E34992" w:rsidRPr="00824C8D">
        <w:rPr>
          <w:szCs w:val="22"/>
        </w:rPr>
        <w:t>courtesy</w:t>
      </w:r>
      <w:r w:rsidRPr="00824C8D">
        <w:rPr>
          <w:szCs w:val="22"/>
        </w:rPr>
        <w:t xml:space="preserve"> travel credit.</w:t>
      </w:r>
    </w:p>
    <w:p w14:paraId="7D533B38" w14:textId="682F188B" w:rsidR="00824C8D" w:rsidRPr="00824C8D" w:rsidRDefault="00881BED" w:rsidP="00824C8D">
      <w:pPr>
        <w:pStyle w:val="ListParagraph"/>
        <w:numPr>
          <w:ilvl w:val="0"/>
          <w:numId w:val="19"/>
        </w:numPr>
        <w:rPr>
          <w:b/>
          <w:bCs/>
          <w:szCs w:val="22"/>
        </w:rPr>
      </w:pPr>
      <w:r w:rsidRPr="00881BED">
        <w:rPr>
          <w:b/>
          <w:bCs/>
          <w:szCs w:val="22"/>
        </w:rPr>
        <w:t>Pay Late Fees</w:t>
      </w:r>
    </w:p>
    <w:p w14:paraId="7E735EE9" w14:textId="483E432B" w:rsidR="00824C8D" w:rsidRPr="00824C8D" w:rsidRDefault="00824C8D" w:rsidP="00824C8D">
      <w:pPr>
        <w:ind w:firstLine="0"/>
        <w:rPr>
          <w:szCs w:val="22"/>
        </w:rPr>
      </w:pPr>
      <w:r w:rsidRPr="00824C8D">
        <w:rPr>
          <w:szCs w:val="22"/>
        </w:rPr>
        <w:t>Actor: Driver, Payment Gatewa</w:t>
      </w:r>
      <w:r>
        <w:rPr>
          <w:szCs w:val="22"/>
        </w:rPr>
        <w:t>y</w:t>
      </w:r>
    </w:p>
    <w:p w14:paraId="2F35279D" w14:textId="17A3A802" w:rsidR="00824C8D" w:rsidRPr="00824C8D" w:rsidRDefault="00824C8D" w:rsidP="00824C8D">
      <w:pPr>
        <w:ind w:firstLine="0"/>
        <w:rPr>
          <w:szCs w:val="22"/>
        </w:rPr>
      </w:pPr>
      <w:r w:rsidRPr="00824C8D">
        <w:rPr>
          <w:szCs w:val="22"/>
        </w:rPr>
        <w:t>Flow: Driver exits 45 minutes past booking window; exit gate captures departure timestamp and automatically bills the prorated overstay fee to the saved card.</w:t>
      </w:r>
    </w:p>
    <w:p w14:paraId="4557001B" w14:textId="7C7110F7" w:rsidR="00824C8D" w:rsidRPr="00824C8D" w:rsidRDefault="00824C8D" w:rsidP="00824C8D">
      <w:pPr>
        <w:ind w:firstLine="0"/>
        <w:rPr>
          <w:szCs w:val="22"/>
        </w:rPr>
      </w:pPr>
      <w:r w:rsidRPr="00824C8D">
        <w:rPr>
          <w:szCs w:val="22"/>
        </w:rPr>
        <w:t>Fallback: Expired payment card prompts an in-app payment request before digital receipt generation.</w:t>
      </w:r>
    </w:p>
    <w:p w14:paraId="20C0AA05" w14:textId="18A4D56F" w:rsidR="00824C8D" w:rsidRPr="00881BED" w:rsidRDefault="00824C8D" w:rsidP="00824C8D">
      <w:pPr>
        <w:ind w:firstLine="0"/>
        <w:rPr>
          <w:b/>
          <w:bCs/>
          <w:sz w:val="24"/>
        </w:rPr>
      </w:pPr>
      <w:r w:rsidRPr="00881BED">
        <w:rPr>
          <w:b/>
          <w:bCs/>
          <w:sz w:val="24"/>
        </w:rPr>
        <w:t>Operator Control &amp; Telemetry</w:t>
      </w:r>
    </w:p>
    <w:p w14:paraId="3A4CDEFA" w14:textId="51798F57" w:rsidR="00824C8D" w:rsidRPr="00824C8D" w:rsidRDefault="00E34992" w:rsidP="00824C8D">
      <w:pPr>
        <w:pStyle w:val="ListParagraph"/>
        <w:numPr>
          <w:ilvl w:val="0"/>
          <w:numId w:val="19"/>
        </w:numPr>
        <w:rPr>
          <w:b/>
          <w:bCs/>
          <w:szCs w:val="22"/>
        </w:rPr>
      </w:pPr>
      <w:r w:rsidRPr="00E34992">
        <w:rPr>
          <w:b/>
          <w:bCs/>
          <w:szCs w:val="22"/>
        </w:rPr>
        <w:t>Track Open Spots</w:t>
      </w:r>
    </w:p>
    <w:p w14:paraId="1C11E8A1" w14:textId="67D23F39" w:rsidR="00824C8D" w:rsidRPr="00824C8D" w:rsidRDefault="00824C8D" w:rsidP="00824C8D">
      <w:pPr>
        <w:ind w:firstLine="0"/>
        <w:rPr>
          <w:szCs w:val="22"/>
        </w:rPr>
      </w:pPr>
      <w:r w:rsidRPr="00824C8D">
        <w:rPr>
          <w:szCs w:val="22"/>
        </w:rPr>
        <w:t>Actor: Sensor Network / Garage Gate</w:t>
      </w:r>
    </w:p>
    <w:p w14:paraId="4CB99C2E" w14:textId="07D05DA7" w:rsidR="00824C8D" w:rsidRPr="00824C8D" w:rsidRDefault="00824C8D" w:rsidP="00824C8D">
      <w:pPr>
        <w:ind w:firstLine="0"/>
        <w:rPr>
          <w:szCs w:val="22"/>
        </w:rPr>
      </w:pPr>
      <w:r w:rsidRPr="00824C8D">
        <w:rPr>
          <w:szCs w:val="22"/>
        </w:rPr>
        <w:t>Flow: Ground loops and stall cameras transmit vehicle entries and exits; backend updates available stall counts within 60 seconds.</w:t>
      </w:r>
    </w:p>
    <w:p w14:paraId="0CC20E5C" w14:textId="0CF55324" w:rsidR="00824C8D" w:rsidRPr="00824C8D" w:rsidRDefault="00824C8D" w:rsidP="00824C8D">
      <w:pPr>
        <w:ind w:firstLine="0"/>
        <w:rPr>
          <w:szCs w:val="22"/>
        </w:rPr>
      </w:pPr>
      <w:r w:rsidRPr="00824C8D">
        <w:rPr>
          <w:szCs w:val="22"/>
        </w:rPr>
        <w:t xml:space="preserve">Fallback: If sensor pings stop for </w:t>
      </w:r>
      <w:r w:rsidR="00E34992">
        <w:rPr>
          <w:szCs w:val="22"/>
        </w:rPr>
        <w:t xml:space="preserve">more than </w:t>
      </w:r>
      <w:r w:rsidRPr="00824C8D">
        <w:rPr>
          <w:szCs w:val="22"/>
        </w:rPr>
        <w:t>5 minutes, the app automatically flags the garage inventory as "Estimated / Stale."</w:t>
      </w:r>
    </w:p>
    <w:p w14:paraId="0BAD9201" w14:textId="61E22A90" w:rsidR="00824C8D" w:rsidRPr="00824C8D" w:rsidRDefault="00824C8D" w:rsidP="00824C8D">
      <w:pPr>
        <w:pStyle w:val="ListParagraph"/>
        <w:numPr>
          <w:ilvl w:val="0"/>
          <w:numId w:val="19"/>
        </w:numPr>
        <w:rPr>
          <w:b/>
          <w:bCs/>
          <w:szCs w:val="22"/>
        </w:rPr>
      </w:pPr>
      <w:r w:rsidRPr="00824C8D">
        <w:rPr>
          <w:b/>
          <w:bCs/>
          <w:szCs w:val="22"/>
        </w:rPr>
        <w:t xml:space="preserve"> </w:t>
      </w:r>
      <w:r w:rsidR="00E34992" w:rsidRPr="00E34992">
        <w:rPr>
          <w:b/>
          <w:bCs/>
          <w:szCs w:val="22"/>
        </w:rPr>
        <w:t>Change Prices</w:t>
      </w:r>
    </w:p>
    <w:p w14:paraId="1CC6D4C8" w14:textId="77777777" w:rsidR="00824C8D" w:rsidRPr="00824C8D" w:rsidRDefault="00824C8D" w:rsidP="00824C8D">
      <w:pPr>
        <w:ind w:firstLine="0"/>
        <w:rPr>
          <w:szCs w:val="22"/>
        </w:rPr>
      </w:pPr>
    </w:p>
    <w:p w14:paraId="5F5307A8" w14:textId="1B76414B" w:rsidR="00824C8D" w:rsidRPr="00824C8D" w:rsidRDefault="00824C8D" w:rsidP="00824C8D">
      <w:pPr>
        <w:ind w:firstLine="0"/>
        <w:rPr>
          <w:szCs w:val="22"/>
        </w:rPr>
      </w:pPr>
      <w:r w:rsidRPr="00824C8D">
        <w:rPr>
          <w:szCs w:val="22"/>
        </w:rPr>
        <w:lastRenderedPageBreak/>
        <w:t>Actor: Parking Operator</w:t>
      </w:r>
    </w:p>
    <w:p w14:paraId="7E76B90E" w14:textId="22B391B2" w:rsidR="00824C8D" w:rsidRPr="00824C8D" w:rsidRDefault="00824C8D" w:rsidP="00824C8D">
      <w:pPr>
        <w:ind w:firstLine="0"/>
        <w:rPr>
          <w:szCs w:val="22"/>
        </w:rPr>
      </w:pPr>
      <w:r w:rsidRPr="00824C8D">
        <w:rPr>
          <w:szCs w:val="22"/>
        </w:rPr>
        <w:t>Flow: Operator raises event rates or lowers slow-day pricing from a simple browser dashboard; updated fees reflect instantly on the public map.</w:t>
      </w:r>
    </w:p>
    <w:p w14:paraId="23C61946" w14:textId="5DE91D06" w:rsidR="00824C8D" w:rsidRPr="00824C8D" w:rsidRDefault="00824C8D" w:rsidP="00824C8D">
      <w:pPr>
        <w:ind w:firstLine="0"/>
        <w:rPr>
          <w:szCs w:val="22"/>
        </w:rPr>
      </w:pPr>
      <w:r w:rsidRPr="00824C8D">
        <w:rPr>
          <w:szCs w:val="22"/>
        </w:rPr>
        <w:t>Fallback: Existing active reservations retain their locked-in booking price.</w:t>
      </w:r>
    </w:p>
    <w:p w14:paraId="7AB3E566" w14:textId="77777777" w:rsidR="00E34992" w:rsidRPr="00E34992" w:rsidRDefault="00E34992" w:rsidP="00E34992">
      <w:pPr>
        <w:pStyle w:val="ListParagraph"/>
        <w:numPr>
          <w:ilvl w:val="0"/>
          <w:numId w:val="19"/>
        </w:numPr>
        <w:rPr>
          <w:b/>
          <w:bCs/>
          <w:szCs w:val="22"/>
        </w:rPr>
      </w:pPr>
      <w:r w:rsidRPr="00E34992">
        <w:rPr>
          <w:b/>
          <w:bCs/>
          <w:szCs w:val="22"/>
        </w:rPr>
        <w:t>Block Off Rows or Floors</w:t>
      </w:r>
    </w:p>
    <w:p w14:paraId="2C73DF29" w14:textId="205F14F6" w:rsidR="00824C8D" w:rsidRPr="00824C8D" w:rsidRDefault="00824C8D" w:rsidP="00824C8D">
      <w:pPr>
        <w:ind w:firstLine="0"/>
        <w:rPr>
          <w:szCs w:val="22"/>
        </w:rPr>
      </w:pPr>
      <w:r w:rsidRPr="00824C8D">
        <w:rPr>
          <w:szCs w:val="22"/>
        </w:rPr>
        <w:t>Actor: Parking Operator</w:t>
      </w:r>
    </w:p>
    <w:p w14:paraId="12A605E8" w14:textId="7247EADA" w:rsidR="00824C8D" w:rsidRPr="00824C8D" w:rsidRDefault="00824C8D" w:rsidP="00824C8D">
      <w:pPr>
        <w:ind w:firstLine="0"/>
        <w:rPr>
          <w:szCs w:val="22"/>
        </w:rPr>
      </w:pPr>
      <w:r w:rsidRPr="00824C8D">
        <w:rPr>
          <w:szCs w:val="22"/>
        </w:rPr>
        <w:t>Flow: Operator toggles "Maintenance Mode" on Floor 3; platform instantly freezes bookings for those specific stalls while keeping other levels active.</w:t>
      </w:r>
    </w:p>
    <w:p w14:paraId="7BE2E0B1" w14:textId="34B3732D" w:rsidR="00824C8D" w:rsidRPr="00824C8D" w:rsidRDefault="00824C8D" w:rsidP="00824C8D">
      <w:pPr>
        <w:ind w:firstLine="0"/>
        <w:rPr>
          <w:szCs w:val="22"/>
        </w:rPr>
      </w:pPr>
      <w:r w:rsidRPr="00824C8D">
        <w:rPr>
          <w:szCs w:val="22"/>
        </w:rPr>
        <w:t xml:space="preserve">Fallback: System flags any driver currently </w:t>
      </w:r>
      <w:r w:rsidR="00E34992" w:rsidRPr="00824C8D">
        <w:rPr>
          <w:szCs w:val="22"/>
        </w:rPr>
        <w:t>end</w:t>
      </w:r>
      <w:r w:rsidRPr="00824C8D">
        <w:rPr>
          <w:szCs w:val="22"/>
        </w:rPr>
        <w:t xml:space="preserve"> route to that deck for reassignment.</w:t>
      </w:r>
    </w:p>
    <w:p w14:paraId="3A467B98" w14:textId="42629517" w:rsidR="00824C8D" w:rsidRPr="00824C8D" w:rsidRDefault="00824C8D" w:rsidP="00824C8D">
      <w:pPr>
        <w:ind w:firstLine="0"/>
        <w:rPr>
          <w:b/>
          <w:bCs/>
          <w:sz w:val="24"/>
        </w:rPr>
      </w:pPr>
      <w:r w:rsidRPr="00824C8D">
        <w:rPr>
          <w:b/>
          <w:bCs/>
          <w:sz w:val="24"/>
        </w:rPr>
        <w:t>Auditing &amp; Analytics</w:t>
      </w:r>
    </w:p>
    <w:p w14:paraId="4FE1030F" w14:textId="5C103992" w:rsidR="00824C8D" w:rsidRPr="00824C8D" w:rsidRDefault="00E34992" w:rsidP="00824C8D">
      <w:pPr>
        <w:pStyle w:val="ListParagraph"/>
        <w:numPr>
          <w:ilvl w:val="0"/>
          <w:numId w:val="19"/>
        </w:numPr>
        <w:rPr>
          <w:b/>
          <w:bCs/>
          <w:szCs w:val="22"/>
        </w:rPr>
      </w:pPr>
      <w:r w:rsidRPr="00E34992">
        <w:rPr>
          <w:b/>
          <w:bCs/>
          <w:szCs w:val="22"/>
        </w:rPr>
        <w:t>Download Daily Reports</w:t>
      </w:r>
    </w:p>
    <w:p w14:paraId="449ED0DA" w14:textId="09C6625A" w:rsidR="00824C8D" w:rsidRPr="00824C8D" w:rsidRDefault="00824C8D" w:rsidP="00824C8D">
      <w:pPr>
        <w:ind w:firstLine="0"/>
        <w:rPr>
          <w:szCs w:val="22"/>
        </w:rPr>
      </w:pPr>
      <w:r w:rsidRPr="00824C8D">
        <w:rPr>
          <w:szCs w:val="22"/>
        </w:rPr>
        <w:t>Actor: Parking Operator, City Analyst</w:t>
      </w:r>
    </w:p>
    <w:p w14:paraId="0CA52B4C" w14:textId="1DDC09A5" w:rsidR="00824C8D" w:rsidRPr="00824C8D" w:rsidRDefault="00824C8D" w:rsidP="00824C8D">
      <w:pPr>
        <w:ind w:firstLine="0"/>
        <w:rPr>
          <w:szCs w:val="22"/>
        </w:rPr>
      </w:pPr>
      <w:r w:rsidRPr="00824C8D">
        <w:rPr>
          <w:szCs w:val="22"/>
        </w:rPr>
        <w:t>Flow: Manager selects a date range and exports clean CSV/PDF reports covering fill rates, peak arrival hours, and gross earnings</w:t>
      </w:r>
      <w:r w:rsidR="00E34992">
        <w:rPr>
          <w:szCs w:val="22"/>
        </w:rPr>
        <w:t xml:space="preserve">; </w:t>
      </w:r>
      <w:r w:rsidRPr="00824C8D">
        <w:rPr>
          <w:szCs w:val="22"/>
        </w:rPr>
        <w:t>no technical help needed.</w:t>
      </w:r>
    </w:p>
    <w:p w14:paraId="7C403DC9" w14:textId="199FB6F7" w:rsidR="00824C8D" w:rsidRPr="00824C8D" w:rsidRDefault="00824C8D" w:rsidP="00824C8D">
      <w:pPr>
        <w:ind w:firstLine="0"/>
        <w:rPr>
          <w:szCs w:val="22"/>
        </w:rPr>
      </w:pPr>
      <w:r w:rsidRPr="00824C8D">
        <w:rPr>
          <w:szCs w:val="22"/>
        </w:rPr>
        <w:t>Fallback: Huge annual queries run asynchronously in the background and deliver a download link to email.</w:t>
      </w:r>
    </w:p>
    <w:p w14:paraId="5FD258DE" w14:textId="0CF37D3E" w:rsidR="00824C8D" w:rsidRPr="00824C8D" w:rsidRDefault="00824C8D" w:rsidP="00824C8D">
      <w:pPr>
        <w:pStyle w:val="ListParagraph"/>
        <w:numPr>
          <w:ilvl w:val="0"/>
          <w:numId w:val="19"/>
        </w:numPr>
        <w:rPr>
          <w:b/>
          <w:bCs/>
          <w:szCs w:val="22"/>
        </w:rPr>
      </w:pPr>
      <w:r w:rsidRPr="00824C8D">
        <w:rPr>
          <w:b/>
          <w:bCs/>
          <w:szCs w:val="22"/>
        </w:rPr>
        <w:t xml:space="preserve">End-of-Day </w:t>
      </w:r>
      <w:r w:rsidR="00E34992">
        <w:rPr>
          <w:b/>
          <w:bCs/>
          <w:szCs w:val="22"/>
        </w:rPr>
        <w:t>Payments</w:t>
      </w:r>
    </w:p>
    <w:p w14:paraId="04E90EC3" w14:textId="5BE27CDD" w:rsidR="00824C8D" w:rsidRPr="00824C8D" w:rsidRDefault="00824C8D" w:rsidP="00824C8D">
      <w:pPr>
        <w:ind w:firstLine="0"/>
        <w:rPr>
          <w:szCs w:val="22"/>
        </w:rPr>
      </w:pPr>
      <w:r w:rsidRPr="00824C8D">
        <w:rPr>
          <w:szCs w:val="22"/>
        </w:rPr>
        <w:t>Actor: Finance Specialist</w:t>
      </w:r>
    </w:p>
    <w:p w14:paraId="1156F073" w14:textId="1ADD18CF" w:rsidR="00824C8D" w:rsidRPr="00824C8D" w:rsidRDefault="00824C8D" w:rsidP="00824C8D">
      <w:pPr>
        <w:ind w:firstLine="0"/>
        <w:rPr>
          <w:szCs w:val="22"/>
        </w:rPr>
      </w:pPr>
      <w:r w:rsidRPr="00824C8D">
        <w:rPr>
          <w:szCs w:val="22"/>
        </w:rPr>
        <w:t>Flow: System matches in-platform booking IDs against processor settlement payouts, automatically flagging unpaid dues or chargeback disputes.</w:t>
      </w:r>
    </w:p>
    <w:p w14:paraId="4EE88F79" w14:textId="4F5333A2" w:rsidR="00824C8D" w:rsidRPr="00824C8D" w:rsidRDefault="00824C8D" w:rsidP="00824C8D">
      <w:pPr>
        <w:ind w:firstLine="0"/>
        <w:rPr>
          <w:szCs w:val="22"/>
        </w:rPr>
      </w:pPr>
      <w:r w:rsidRPr="00824C8D">
        <w:rPr>
          <w:szCs w:val="22"/>
        </w:rPr>
        <w:t>Fallback: Mismatches generate an exception ticket with links to the corresponding transaction logs.</w:t>
      </w:r>
    </w:p>
    <w:p w14:paraId="44712CD8" w14:textId="77777777" w:rsidR="00824C8D" w:rsidRDefault="00824C8D" w:rsidP="00824C8D">
      <w:pPr>
        <w:ind w:firstLine="0"/>
        <w:rPr>
          <w:b/>
          <w:bCs/>
          <w:sz w:val="32"/>
          <w:szCs w:val="32"/>
        </w:rPr>
      </w:pPr>
    </w:p>
    <w:p w14:paraId="6B7E1879" w14:textId="77777777" w:rsidR="00052588" w:rsidRDefault="00052588" w:rsidP="00824C8D">
      <w:pPr>
        <w:ind w:firstLine="0"/>
        <w:rPr>
          <w:b/>
          <w:bCs/>
          <w:sz w:val="32"/>
          <w:szCs w:val="32"/>
        </w:rPr>
      </w:pPr>
    </w:p>
    <w:p w14:paraId="78ABB9B6" w14:textId="782A714E" w:rsidR="00052588" w:rsidRPr="00052588" w:rsidRDefault="00052588" w:rsidP="00052588">
      <w:pPr>
        <w:ind w:firstLine="0"/>
        <w:jc w:val="center"/>
        <w:rPr>
          <w:b/>
          <w:bCs/>
          <w:sz w:val="32"/>
          <w:szCs w:val="32"/>
        </w:rPr>
      </w:pPr>
      <w:r w:rsidRPr="00052588">
        <w:rPr>
          <w:b/>
          <w:bCs/>
          <w:sz w:val="32"/>
          <w:szCs w:val="32"/>
        </w:rPr>
        <w:lastRenderedPageBreak/>
        <w:t xml:space="preserve">Work Breakdown Structure </w:t>
      </w:r>
    </w:p>
    <w:p w14:paraId="595A9BDB" w14:textId="77263E64" w:rsidR="00A417C1" w:rsidRDefault="00052588" w:rsidP="00E34992">
      <w:pPr>
        <w:ind w:firstLine="0"/>
      </w:pPr>
      <w:r>
        <w:t xml:space="preserve">       </w:t>
      </w:r>
      <w:r w:rsidR="212F006F" w:rsidRPr="00B863FB">
        <w:t xml:space="preserve"> </w:t>
      </w:r>
      <w:r w:rsidRPr="00052588">
        <w:t xml:space="preserve">To keep our development strategy grounded and practical, I based the Work Breakdown Structure (WBS) on how drivers and lot managers will engage with the platform </w:t>
      </w:r>
      <w:r w:rsidRPr="00052588">
        <w:t>daily</w:t>
      </w:r>
      <w:r w:rsidRPr="00052588">
        <w:t xml:space="preserve">, rather than a high-level list of features. The project spans the whole operational experience, from first user login and profile creation to real-time garage monitoring, payment processing, and administrative statistics. By moving every main element down at least three tiers, I've broken down the whole scope into bite-sized, manageable tasks. This level of specificity eliminates uncertainty, clarifies work items, and guarantees that each deliverable is modest enough for a single developer to manage and complete within </w:t>
      </w:r>
      <w:r>
        <w:t>our time.</w:t>
      </w:r>
      <w:r>
        <w:rPr>
          <w:noProof/>
        </w:rPr>
        <w:drawing>
          <wp:inline distT="0" distB="0" distL="0" distR="0" wp14:anchorId="5191478B" wp14:editId="57D30F3D">
            <wp:extent cx="5486400" cy="3200400"/>
            <wp:effectExtent l="0" t="57150" r="0" b="57150"/>
            <wp:docPr id="42739484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31FA2B76" w14:textId="77777777" w:rsidR="00052588" w:rsidRDefault="00052588" w:rsidP="00E34992">
      <w:pPr>
        <w:ind w:firstLine="0"/>
      </w:pPr>
    </w:p>
    <w:p w14:paraId="40987AB2" w14:textId="09D5F6A1" w:rsidR="00052588" w:rsidRPr="00052588" w:rsidRDefault="00052588" w:rsidP="00052588">
      <w:pPr>
        <w:ind w:firstLine="0"/>
        <w:rPr>
          <w:u w:val="single"/>
        </w:rPr>
      </w:pPr>
      <w:r w:rsidRPr="00052588">
        <w:rPr>
          <w:u w:val="single"/>
        </w:rPr>
        <w:t>Instead of a standard feature list, this Work Breakdown Structure organizes the Smart Parking Platform across four core operational areas. Each area is broken down into specific sub-tasks to ensure clear ownership and straightforward execution during development.</w:t>
      </w:r>
    </w:p>
    <w:p w14:paraId="4E35930C" w14:textId="77777777" w:rsidR="00B54A42" w:rsidRDefault="00052588" w:rsidP="00052588">
      <w:pPr>
        <w:ind w:firstLine="0"/>
      </w:pPr>
      <w:r w:rsidRPr="00052588">
        <w:rPr>
          <w:b/>
          <w:bCs/>
          <w:sz w:val="24"/>
        </w:rPr>
        <w:lastRenderedPageBreak/>
        <w:t>Driver-Facing Applications:</w:t>
      </w:r>
      <w:r>
        <w:t xml:space="preserve"> </w:t>
      </w:r>
      <w:r w:rsidR="00B54A42" w:rsidRPr="00B54A42">
        <w:t>Covers everything the driver interacts with, beginning with user onboarding, profile setup, and digital payment options. It controls lot discoveries using interactive maps and feature filters, reservation holds through upfront checkout, and active parking sessions such as time extensions or overstay charges.</w:t>
      </w:r>
    </w:p>
    <w:p w14:paraId="115589FD" w14:textId="77777777" w:rsidR="00B54A42" w:rsidRDefault="00052588" w:rsidP="00052588">
      <w:pPr>
        <w:ind w:firstLine="0"/>
      </w:pPr>
      <w:r w:rsidRPr="00052588">
        <w:rPr>
          <w:b/>
          <w:bCs/>
          <w:sz w:val="24"/>
        </w:rPr>
        <w:t>Operator &amp; Admin Portal:</w:t>
      </w:r>
      <w:r>
        <w:t xml:space="preserve"> </w:t>
      </w:r>
      <w:r w:rsidR="00B54A42" w:rsidRPr="00B54A42">
        <w:t>Concentrates on back-office controls for facilities managers. It has live telemetry dashboards for tracking real-time lot occupancy, dynamic price toggles for peak hours, maintenance overrides to block individual stalls or decks, and financial export capabilities for daily revenue audits.</w:t>
      </w:r>
    </w:p>
    <w:p w14:paraId="05B13131" w14:textId="77777777" w:rsidR="00B54A42" w:rsidRDefault="00052588" w:rsidP="00E34992">
      <w:pPr>
        <w:ind w:firstLine="0"/>
      </w:pPr>
      <w:r w:rsidRPr="00052588">
        <w:rPr>
          <w:b/>
          <w:bCs/>
          <w:sz w:val="24"/>
        </w:rPr>
        <w:t>Hardware &amp; Gate Access Integrations:</w:t>
      </w:r>
      <w:r>
        <w:t xml:space="preserve"> </w:t>
      </w:r>
      <w:r w:rsidR="00B54A42" w:rsidRPr="00B54A42">
        <w:t>Connects software logic to actual garage hardware. This includes synchronizing License Plate Recognition (LPR) cameras for barrier entrance, installing offline QR scanners, enabling backup PIN access, and receiving live telemetry feeds from in-ground loop sensors and above stall cameras.</w:t>
      </w:r>
    </w:p>
    <w:p w14:paraId="53BE1517" w14:textId="3522E604" w:rsidR="00052588" w:rsidRDefault="00052588" w:rsidP="00E34992">
      <w:pPr>
        <w:ind w:firstLine="0"/>
      </w:pPr>
      <w:r w:rsidRPr="00052588">
        <w:rPr>
          <w:b/>
          <w:bCs/>
          <w:sz w:val="24"/>
        </w:rPr>
        <w:t>Engineering Management &amp; Launch:</w:t>
      </w:r>
      <w:r>
        <w:t xml:space="preserve"> </w:t>
      </w:r>
      <w:r w:rsidR="00B54A42">
        <w:t>This d</w:t>
      </w:r>
      <w:r w:rsidR="00B54A42" w:rsidRPr="00B54A42">
        <w:t>escribes the technological underpinning and deployment processes. It includes early integration of core mapping and payment APIs, PCI-DSS compliance and security audits, comprehensive end-to-end integration testing, and the final cloud infrastructure deployment.</w:t>
      </w:r>
    </w:p>
    <w:p w14:paraId="1E65ED8D" w14:textId="77777777" w:rsidR="00052588" w:rsidRDefault="00052588" w:rsidP="00E34992">
      <w:pPr>
        <w:ind w:firstLine="0"/>
      </w:pPr>
    </w:p>
    <w:p w14:paraId="6EC4085C" w14:textId="77777777" w:rsidR="00052588" w:rsidRDefault="00052588" w:rsidP="00E34992">
      <w:pPr>
        <w:ind w:firstLine="0"/>
      </w:pPr>
    </w:p>
    <w:p w14:paraId="134C69B5" w14:textId="77777777" w:rsidR="00052588" w:rsidRDefault="00052588" w:rsidP="00E34992">
      <w:pPr>
        <w:ind w:firstLine="0"/>
      </w:pPr>
    </w:p>
    <w:p w14:paraId="48884AEF" w14:textId="77777777" w:rsidR="00052588" w:rsidRDefault="00052588" w:rsidP="00E34992">
      <w:pPr>
        <w:ind w:firstLine="0"/>
      </w:pPr>
    </w:p>
    <w:p w14:paraId="7D9A1D15" w14:textId="77777777" w:rsidR="00052588" w:rsidRDefault="00052588" w:rsidP="00E34992">
      <w:pPr>
        <w:ind w:firstLine="0"/>
      </w:pPr>
    </w:p>
    <w:p w14:paraId="5A76DB37" w14:textId="77777777" w:rsidR="00052588" w:rsidRDefault="00052588" w:rsidP="00E34992">
      <w:pPr>
        <w:ind w:firstLine="0"/>
      </w:pPr>
    </w:p>
    <w:p w14:paraId="41F558CB" w14:textId="77777777" w:rsidR="00052588" w:rsidRDefault="00052588" w:rsidP="00E34992">
      <w:pPr>
        <w:ind w:firstLine="0"/>
      </w:pPr>
    </w:p>
    <w:p w14:paraId="587BA42B" w14:textId="77777777" w:rsidR="00052588" w:rsidRDefault="00052588" w:rsidP="00E34992">
      <w:pPr>
        <w:ind w:firstLine="0"/>
      </w:pPr>
    </w:p>
    <w:p w14:paraId="29E7D2D1" w14:textId="68E1A4C8" w:rsidR="00052588" w:rsidRPr="00052588" w:rsidRDefault="00052588" w:rsidP="00E34992">
      <w:pPr>
        <w:ind w:firstLine="0"/>
        <w:rPr>
          <w:b/>
          <w:bCs/>
          <w:sz w:val="32"/>
          <w:szCs w:val="32"/>
        </w:rPr>
      </w:pPr>
      <w:r w:rsidRPr="00052588">
        <w:rPr>
          <w:b/>
          <w:bCs/>
          <w:sz w:val="32"/>
          <w:szCs w:val="32"/>
        </w:rPr>
        <w:lastRenderedPageBreak/>
        <w:t>Project Timeline</w:t>
      </w:r>
    </w:p>
    <w:tbl>
      <w:tblPr>
        <w:tblStyle w:val="PlainTable1"/>
        <w:tblW w:w="0" w:type="auto"/>
        <w:tblLook w:val="04A0" w:firstRow="1" w:lastRow="0" w:firstColumn="1" w:lastColumn="0" w:noHBand="0" w:noVBand="1"/>
      </w:tblPr>
      <w:tblGrid>
        <w:gridCol w:w="1006"/>
        <w:gridCol w:w="3142"/>
        <w:gridCol w:w="1203"/>
        <w:gridCol w:w="1097"/>
        <w:gridCol w:w="1058"/>
        <w:gridCol w:w="1844"/>
      </w:tblGrid>
      <w:tr w:rsidR="00052588" w:rsidRPr="00052588" w14:paraId="09426F35" w14:textId="77777777" w:rsidTr="000525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89E90"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WBS ID</w:t>
            </w:r>
          </w:p>
        </w:tc>
        <w:tc>
          <w:tcPr>
            <w:tcW w:w="0" w:type="auto"/>
            <w:hideMark/>
          </w:tcPr>
          <w:p w14:paraId="1737E0E4" w14:textId="77777777" w:rsidR="00052588" w:rsidRPr="00052588" w:rsidRDefault="00052588" w:rsidP="00052588">
            <w:pPr>
              <w:ind w:firstLine="0"/>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Task / Phase Name</w:t>
            </w:r>
          </w:p>
        </w:tc>
        <w:tc>
          <w:tcPr>
            <w:tcW w:w="0" w:type="auto"/>
            <w:hideMark/>
          </w:tcPr>
          <w:p w14:paraId="55BB57DA" w14:textId="77777777" w:rsidR="00052588" w:rsidRPr="00052588" w:rsidRDefault="00052588" w:rsidP="00052588">
            <w:pPr>
              <w:ind w:firstLine="0"/>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Duration</w:t>
            </w:r>
          </w:p>
        </w:tc>
        <w:tc>
          <w:tcPr>
            <w:tcW w:w="0" w:type="auto"/>
            <w:hideMark/>
          </w:tcPr>
          <w:p w14:paraId="0F263BE9" w14:textId="77777777" w:rsidR="00052588" w:rsidRPr="00052588" w:rsidRDefault="00052588" w:rsidP="00052588">
            <w:pPr>
              <w:ind w:firstLine="0"/>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Start Week</w:t>
            </w:r>
          </w:p>
        </w:tc>
        <w:tc>
          <w:tcPr>
            <w:tcW w:w="0" w:type="auto"/>
            <w:hideMark/>
          </w:tcPr>
          <w:p w14:paraId="48D51AD5" w14:textId="77777777" w:rsidR="00052588" w:rsidRPr="00052588" w:rsidRDefault="00052588" w:rsidP="00052588">
            <w:pPr>
              <w:ind w:firstLine="0"/>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End Week</w:t>
            </w:r>
          </w:p>
        </w:tc>
        <w:tc>
          <w:tcPr>
            <w:tcW w:w="0" w:type="auto"/>
            <w:hideMark/>
          </w:tcPr>
          <w:p w14:paraId="32733845" w14:textId="77777777" w:rsidR="00052588" w:rsidRPr="00052588" w:rsidRDefault="00052588" w:rsidP="00052588">
            <w:pPr>
              <w:ind w:firstLine="0"/>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Dependencies</w:t>
            </w:r>
          </w:p>
        </w:tc>
      </w:tr>
      <w:tr w:rsidR="00052588" w:rsidRPr="00052588" w14:paraId="2EA44FD0"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4B10A50"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1.0</w:t>
            </w:r>
          </w:p>
        </w:tc>
        <w:tc>
          <w:tcPr>
            <w:tcW w:w="0" w:type="auto"/>
            <w:shd w:val="clear" w:color="auto" w:fill="auto"/>
            <w:hideMark/>
          </w:tcPr>
          <w:p w14:paraId="26E57289"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Requirements &amp; Architecture Phase</w:t>
            </w:r>
          </w:p>
        </w:tc>
        <w:tc>
          <w:tcPr>
            <w:tcW w:w="0" w:type="auto"/>
            <w:shd w:val="clear" w:color="auto" w:fill="auto"/>
            <w:hideMark/>
          </w:tcPr>
          <w:p w14:paraId="4B67B295" w14:textId="5B3F2242"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2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shd w:val="clear" w:color="auto" w:fill="auto"/>
            <w:hideMark/>
          </w:tcPr>
          <w:p w14:paraId="643ADC89"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W1</w:t>
            </w:r>
          </w:p>
        </w:tc>
        <w:tc>
          <w:tcPr>
            <w:tcW w:w="0" w:type="auto"/>
            <w:shd w:val="clear" w:color="auto" w:fill="auto"/>
            <w:hideMark/>
          </w:tcPr>
          <w:p w14:paraId="412B6EE1"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W2</w:t>
            </w:r>
          </w:p>
        </w:tc>
        <w:tc>
          <w:tcPr>
            <w:tcW w:w="0" w:type="auto"/>
            <w:shd w:val="clear" w:color="auto" w:fill="auto"/>
            <w:hideMark/>
          </w:tcPr>
          <w:p w14:paraId="3A4971EC" w14:textId="2A5034EA" w:rsidR="00052588" w:rsidRPr="00052588" w:rsidRDefault="00B54A42"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Pr>
                <w:rFonts w:ascii="Arial" w:eastAsia="Times New Roman" w:hAnsi="Arial" w:cs="Arial"/>
                <w:color w:val="auto"/>
                <w:sz w:val="24"/>
                <w:lang w:eastAsia="en-US"/>
              </w:rPr>
              <w:t>X</w:t>
            </w:r>
          </w:p>
        </w:tc>
      </w:tr>
      <w:tr w:rsidR="00052588" w:rsidRPr="00052588" w14:paraId="1170283C"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7096B9AC"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1.4.1</w:t>
            </w:r>
          </w:p>
        </w:tc>
        <w:tc>
          <w:tcPr>
            <w:tcW w:w="0" w:type="auto"/>
            <w:hideMark/>
          </w:tcPr>
          <w:p w14:paraId="615DF6E4"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 xml:space="preserve">System Architecture &amp; Third-Party API Setup </w:t>
            </w:r>
          </w:p>
        </w:tc>
        <w:tc>
          <w:tcPr>
            <w:tcW w:w="0" w:type="auto"/>
            <w:hideMark/>
          </w:tcPr>
          <w:p w14:paraId="6CD568F5" w14:textId="73AF417F"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2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hideMark/>
          </w:tcPr>
          <w:p w14:paraId="522880EE"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W1</w:t>
            </w:r>
          </w:p>
        </w:tc>
        <w:tc>
          <w:tcPr>
            <w:tcW w:w="0" w:type="auto"/>
            <w:hideMark/>
          </w:tcPr>
          <w:p w14:paraId="76E70319"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W2</w:t>
            </w:r>
          </w:p>
        </w:tc>
        <w:tc>
          <w:tcPr>
            <w:tcW w:w="0" w:type="auto"/>
            <w:hideMark/>
          </w:tcPr>
          <w:p w14:paraId="176ED1B7"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None</w:t>
            </w:r>
          </w:p>
        </w:tc>
      </w:tr>
      <w:tr w:rsidR="00052588" w:rsidRPr="00052588" w14:paraId="672C20E2"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16C4359B"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2.0</w:t>
            </w:r>
          </w:p>
        </w:tc>
        <w:tc>
          <w:tcPr>
            <w:tcW w:w="0" w:type="auto"/>
            <w:shd w:val="clear" w:color="auto" w:fill="auto"/>
            <w:hideMark/>
          </w:tcPr>
          <w:p w14:paraId="00492A71"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Core Development Phase</w:t>
            </w:r>
          </w:p>
        </w:tc>
        <w:tc>
          <w:tcPr>
            <w:tcW w:w="0" w:type="auto"/>
            <w:shd w:val="clear" w:color="auto" w:fill="auto"/>
            <w:hideMark/>
          </w:tcPr>
          <w:p w14:paraId="11EDEE32" w14:textId="6C787874"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6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shd w:val="clear" w:color="auto" w:fill="auto"/>
            <w:hideMark/>
          </w:tcPr>
          <w:p w14:paraId="6FD7B008"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W3</w:t>
            </w:r>
          </w:p>
        </w:tc>
        <w:tc>
          <w:tcPr>
            <w:tcW w:w="0" w:type="auto"/>
            <w:shd w:val="clear" w:color="auto" w:fill="auto"/>
            <w:hideMark/>
          </w:tcPr>
          <w:p w14:paraId="40891022"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W8</w:t>
            </w:r>
          </w:p>
        </w:tc>
        <w:tc>
          <w:tcPr>
            <w:tcW w:w="0" w:type="auto"/>
            <w:shd w:val="clear" w:color="auto" w:fill="auto"/>
            <w:hideMark/>
          </w:tcPr>
          <w:p w14:paraId="653CC3B0" w14:textId="51A5E3E9" w:rsidR="00052588" w:rsidRPr="00052588" w:rsidRDefault="00B54A42"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Pr>
                <w:rFonts w:ascii="Arial" w:eastAsia="Times New Roman" w:hAnsi="Arial" w:cs="Arial"/>
                <w:color w:val="auto"/>
                <w:sz w:val="24"/>
                <w:lang w:eastAsia="en-US"/>
              </w:rPr>
              <w:t>X</w:t>
            </w:r>
          </w:p>
        </w:tc>
      </w:tr>
      <w:tr w:rsidR="00052588" w:rsidRPr="00052588" w14:paraId="36653133"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22F67829"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1.1.1</w:t>
            </w:r>
          </w:p>
        </w:tc>
        <w:tc>
          <w:tcPr>
            <w:tcW w:w="0" w:type="auto"/>
            <w:hideMark/>
          </w:tcPr>
          <w:p w14:paraId="646C929C"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 xml:space="preserve">Driver Setup, Profile &amp; Payment Method Setup </w:t>
            </w:r>
          </w:p>
        </w:tc>
        <w:tc>
          <w:tcPr>
            <w:tcW w:w="0" w:type="auto"/>
            <w:hideMark/>
          </w:tcPr>
          <w:p w14:paraId="34416315" w14:textId="17151F60"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2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hideMark/>
          </w:tcPr>
          <w:p w14:paraId="4B82F27F"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W3</w:t>
            </w:r>
          </w:p>
        </w:tc>
        <w:tc>
          <w:tcPr>
            <w:tcW w:w="0" w:type="auto"/>
            <w:hideMark/>
          </w:tcPr>
          <w:p w14:paraId="799DD21E"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W4</w:t>
            </w:r>
          </w:p>
        </w:tc>
        <w:tc>
          <w:tcPr>
            <w:tcW w:w="0" w:type="auto"/>
            <w:hideMark/>
          </w:tcPr>
          <w:p w14:paraId="3692BCE3"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1.4.1</w:t>
            </w:r>
          </w:p>
        </w:tc>
      </w:tr>
      <w:tr w:rsidR="00052588" w:rsidRPr="00052588" w14:paraId="26ECDCBB"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31D381C"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1.1.2</w:t>
            </w:r>
          </w:p>
        </w:tc>
        <w:tc>
          <w:tcPr>
            <w:tcW w:w="0" w:type="auto"/>
            <w:shd w:val="clear" w:color="auto" w:fill="auto"/>
            <w:hideMark/>
          </w:tcPr>
          <w:p w14:paraId="72FE680E" w14:textId="6E47D2CE"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 xml:space="preserve">Search, Map Filtering &amp; Occupancy </w:t>
            </w:r>
            <w:r>
              <w:rPr>
                <w:rFonts w:ascii="Arial" w:eastAsia="Times New Roman" w:hAnsi="Arial" w:cs="Arial"/>
                <w:color w:val="auto"/>
                <w:sz w:val="24"/>
                <w:lang w:eastAsia="en-US"/>
              </w:rPr>
              <w:t>system</w:t>
            </w:r>
            <w:r w:rsidRPr="00052588">
              <w:rPr>
                <w:rFonts w:ascii="Arial" w:eastAsia="Times New Roman" w:hAnsi="Arial" w:cs="Arial"/>
                <w:color w:val="auto"/>
                <w:sz w:val="24"/>
                <w:lang w:eastAsia="en-US"/>
              </w:rPr>
              <w:t xml:space="preserve"> </w:t>
            </w:r>
          </w:p>
        </w:tc>
        <w:tc>
          <w:tcPr>
            <w:tcW w:w="0" w:type="auto"/>
            <w:shd w:val="clear" w:color="auto" w:fill="auto"/>
            <w:hideMark/>
          </w:tcPr>
          <w:p w14:paraId="24EAD1C8" w14:textId="54DB1EC4"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3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shd w:val="clear" w:color="auto" w:fill="auto"/>
            <w:hideMark/>
          </w:tcPr>
          <w:p w14:paraId="5F7EA053"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W4</w:t>
            </w:r>
          </w:p>
        </w:tc>
        <w:tc>
          <w:tcPr>
            <w:tcW w:w="0" w:type="auto"/>
            <w:shd w:val="clear" w:color="auto" w:fill="auto"/>
            <w:hideMark/>
          </w:tcPr>
          <w:p w14:paraId="17D9729C"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W6</w:t>
            </w:r>
          </w:p>
        </w:tc>
        <w:tc>
          <w:tcPr>
            <w:tcW w:w="0" w:type="auto"/>
            <w:shd w:val="clear" w:color="auto" w:fill="auto"/>
            <w:hideMark/>
          </w:tcPr>
          <w:p w14:paraId="0C0E9814"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1.1.1</w:t>
            </w:r>
          </w:p>
        </w:tc>
      </w:tr>
      <w:tr w:rsidR="00052588" w:rsidRPr="00052588" w14:paraId="205CC060"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67DCC4E1"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1.1.3</w:t>
            </w:r>
          </w:p>
        </w:tc>
        <w:tc>
          <w:tcPr>
            <w:tcW w:w="0" w:type="auto"/>
            <w:hideMark/>
          </w:tcPr>
          <w:p w14:paraId="1B79C881"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 xml:space="preserve">Reservation Hold &amp; Payment Engine </w:t>
            </w:r>
          </w:p>
        </w:tc>
        <w:tc>
          <w:tcPr>
            <w:tcW w:w="0" w:type="auto"/>
            <w:hideMark/>
          </w:tcPr>
          <w:p w14:paraId="2A0DAB65" w14:textId="086CF3BF"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2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hideMark/>
          </w:tcPr>
          <w:p w14:paraId="697513D0"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W6</w:t>
            </w:r>
          </w:p>
        </w:tc>
        <w:tc>
          <w:tcPr>
            <w:tcW w:w="0" w:type="auto"/>
            <w:hideMark/>
          </w:tcPr>
          <w:p w14:paraId="4B85EF66"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W7</w:t>
            </w:r>
          </w:p>
        </w:tc>
        <w:tc>
          <w:tcPr>
            <w:tcW w:w="0" w:type="auto"/>
            <w:hideMark/>
          </w:tcPr>
          <w:p w14:paraId="6C3DF7EA"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1.1.2</w:t>
            </w:r>
          </w:p>
        </w:tc>
      </w:tr>
      <w:tr w:rsidR="00052588" w:rsidRPr="00052588" w14:paraId="0CF9ABC8"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14CD9CD"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1.2.1</w:t>
            </w:r>
          </w:p>
        </w:tc>
        <w:tc>
          <w:tcPr>
            <w:tcW w:w="0" w:type="auto"/>
            <w:shd w:val="clear" w:color="auto" w:fill="auto"/>
            <w:hideMark/>
          </w:tcPr>
          <w:p w14:paraId="1C4C466C"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 xml:space="preserve">Operator Telemetry &amp; Rate Controls </w:t>
            </w:r>
          </w:p>
        </w:tc>
        <w:tc>
          <w:tcPr>
            <w:tcW w:w="0" w:type="auto"/>
            <w:shd w:val="clear" w:color="auto" w:fill="auto"/>
            <w:hideMark/>
          </w:tcPr>
          <w:p w14:paraId="35365282" w14:textId="73549BB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3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shd w:val="clear" w:color="auto" w:fill="auto"/>
            <w:hideMark/>
          </w:tcPr>
          <w:p w14:paraId="000824B0"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W5</w:t>
            </w:r>
          </w:p>
        </w:tc>
        <w:tc>
          <w:tcPr>
            <w:tcW w:w="0" w:type="auto"/>
            <w:shd w:val="clear" w:color="auto" w:fill="auto"/>
            <w:hideMark/>
          </w:tcPr>
          <w:p w14:paraId="53743726"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W7</w:t>
            </w:r>
          </w:p>
        </w:tc>
        <w:tc>
          <w:tcPr>
            <w:tcW w:w="0" w:type="auto"/>
            <w:shd w:val="clear" w:color="auto" w:fill="auto"/>
            <w:hideMark/>
          </w:tcPr>
          <w:p w14:paraId="2C748406"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1.4.1</w:t>
            </w:r>
          </w:p>
        </w:tc>
      </w:tr>
      <w:tr w:rsidR="00052588" w:rsidRPr="00052588" w14:paraId="07BD2F47"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613FC3B6"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1.3.1</w:t>
            </w:r>
          </w:p>
        </w:tc>
        <w:tc>
          <w:tcPr>
            <w:tcW w:w="0" w:type="auto"/>
            <w:hideMark/>
          </w:tcPr>
          <w:p w14:paraId="664415D3"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 xml:space="preserve">Gate Access Integration (LPR, QR, PIN) </w:t>
            </w:r>
          </w:p>
        </w:tc>
        <w:tc>
          <w:tcPr>
            <w:tcW w:w="0" w:type="auto"/>
            <w:hideMark/>
          </w:tcPr>
          <w:p w14:paraId="5D063164" w14:textId="211FC14F"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3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hideMark/>
          </w:tcPr>
          <w:p w14:paraId="51A1BF31"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W6</w:t>
            </w:r>
          </w:p>
        </w:tc>
        <w:tc>
          <w:tcPr>
            <w:tcW w:w="0" w:type="auto"/>
            <w:hideMark/>
          </w:tcPr>
          <w:p w14:paraId="453089ED"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W8</w:t>
            </w:r>
          </w:p>
        </w:tc>
        <w:tc>
          <w:tcPr>
            <w:tcW w:w="0" w:type="auto"/>
            <w:hideMark/>
          </w:tcPr>
          <w:p w14:paraId="72281BBE"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1.1.3, 1.2.1</w:t>
            </w:r>
          </w:p>
        </w:tc>
      </w:tr>
      <w:tr w:rsidR="00052588" w:rsidRPr="00052588" w14:paraId="2CC83FD2"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FCB75F4"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3.0</w:t>
            </w:r>
          </w:p>
        </w:tc>
        <w:tc>
          <w:tcPr>
            <w:tcW w:w="0" w:type="auto"/>
            <w:shd w:val="clear" w:color="auto" w:fill="auto"/>
            <w:hideMark/>
          </w:tcPr>
          <w:p w14:paraId="3B791690"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Advanced Features &amp; Edge Cases</w:t>
            </w:r>
          </w:p>
        </w:tc>
        <w:tc>
          <w:tcPr>
            <w:tcW w:w="0" w:type="auto"/>
            <w:shd w:val="clear" w:color="auto" w:fill="auto"/>
            <w:hideMark/>
          </w:tcPr>
          <w:p w14:paraId="2F637525" w14:textId="09BA1CF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3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shd w:val="clear" w:color="auto" w:fill="auto"/>
            <w:hideMark/>
          </w:tcPr>
          <w:p w14:paraId="1591D653"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W8</w:t>
            </w:r>
          </w:p>
        </w:tc>
        <w:tc>
          <w:tcPr>
            <w:tcW w:w="0" w:type="auto"/>
            <w:shd w:val="clear" w:color="auto" w:fill="auto"/>
            <w:hideMark/>
          </w:tcPr>
          <w:p w14:paraId="16D7E561"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W10</w:t>
            </w:r>
          </w:p>
        </w:tc>
        <w:tc>
          <w:tcPr>
            <w:tcW w:w="0" w:type="auto"/>
            <w:shd w:val="clear" w:color="auto" w:fill="auto"/>
            <w:hideMark/>
          </w:tcPr>
          <w:p w14:paraId="738768B1" w14:textId="05E31924" w:rsidR="00052588" w:rsidRPr="00052588" w:rsidRDefault="00B54A42"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Pr>
                <w:rFonts w:ascii="Arial" w:eastAsia="Times New Roman" w:hAnsi="Arial" w:cs="Arial"/>
                <w:color w:val="auto"/>
                <w:sz w:val="24"/>
                <w:lang w:eastAsia="en-US"/>
              </w:rPr>
              <w:t>X</w:t>
            </w:r>
          </w:p>
        </w:tc>
      </w:tr>
      <w:tr w:rsidR="00052588" w:rsidRPr="00052588" w14:paraId="432CC837"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194515F6"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1.1.4</w:t>
            </w:r>
          </w:p>
        </w:tc>
        <w:tc>
          <w:tcPr>
            <w:tcW w:w="0" w:type="auto"/>
            <w:hideMark/>
          </w:tcPr>
          <w:p w14:paraId="0A683A77"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 xml:space="preserve">Extensions, Overstays &amp; Rerouting </w:t>
            </w:r>
          </w:p>
        </w:tc>
        <w:tc>
          <w:tcPr>
            <w:tcW w:w="0" w:type="auto"/>
            <w:hideMark/>
          </w:tcPr>
          <w:p w14:paraId="5B978E44" w14:textId="48CCF470"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2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hideMark/>
          </w:tcPr>
          <w:p w14:paraId="6039B8E4"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W8</w:t>
            </w:r>
          </w:p>
        </w:tc>
        <w:tc>
          <w:tcPr>
            <w:tcW w:w="0" w:type="auto"/>
            <w:hideMark/>
          </w:tcPr>
          <w:p w14:paraId="2176FC24"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W9</w:t>
            </w:r>
          </w:p>
        </w:tc>
        <w:tc>
          <w:tcPr>
            <w:tcW w:w="0" w:type="auto"/>
            <w:hideMark/>
          </w:tcPr>
          <w:p w14:paraId="6CB3A779"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1.1.3</w:t>
            </w:r>
          </w:p>
        </w:tc>
      </w:tr>
      <w:tr w:rsidR="00052588" w:rsidRPr="00052588" w14:paraId="7676D3FF"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809B82E"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1.2.2</w:t>
            </w:r>
          </w:p>
        </w:tc>
        <w:tc>
          <w:tcPr>
            <w:tcW w:w="0" w:type="auto"/>
            <w:shd w:val="clear" w:color="auto" w:fill="auto"/>
            <w:hideMark/>
          </w:tcPr>
          <w:p w14:paraId="17EB7A28" w14:textId="31FCE553"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 xml:space="preserve">Analytics, Reports &amp; Payout </w:t>
            </w:r>
            <w:r>
              <w:rPr>
                <w:rFonts w:ascii="Arial" w:eastAsia="Times New Roman" w:hAnsi="Arial" w:cs="Arial"/>
                <w:color w:val="auto"/>
                <w:sz w:val="24"/>
                <w:lang w:eastAsia="en-US"/>
              </w:rPr>
              <w:t>system</w:t>
            </w:r>
            <w:r w:rsidRPr="00052588">
              <w:rPr>
                <w:rFonts w:ascii="Arial" w:eastAsia="Times New Roman" w:hAnsi="Arial" w:cs="Arial"/>
                <w:color w:val="auto"/>
                <w:sz w:val="24"/>
                <w:lang w:eastAsia="en-US"/>
              </w:rPr>
              <w:t xml:space="preserve"> </w:t>
            </w:r>
          </w:p>
        </w:tc>
        <w:tc>
          <w:tcPr>
            <w:tcW w:w="0" w:type="auto"/>
            <w:shd w:val="clear" w:color="auto" w:fill="auto"/>
            <w:hideMark/>
          </w:tcPr>
          <w:p w14:paraId="3FBA01E9" w14:textId="600EDA11"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2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shd w:val="clear" w:color="auto" w:fill="auto"/>
            <w:hideMark/>
          </w:tcPr>
          <w:p w14:paraId="5DE81605"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W9</w:t>
            </w:r>
          </w:p>
        </w:tc>
        <w:tc>
          <w:tcPr>
            <w:tcW w:w="0" w:type="auto"/>
            <w:shd w:val="clear" w:color="auto" w:fill="auto"/>
            <w:hideMark/>
          </w:tcPr>
          <w:p w14:paraId="2BA19782"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W10</w:t>
            </w:r>
          </w:p>
        </w:tc>
        <w:tc>
          <w:tcPr>
            <w:tcW w:w="0" w:type="auto"/>
            <w:shd w:val="clear" w:color="auto" w:fill="auto"/>
            <w:hideMark/>
          </w:tcPr>
          <w:p w14:paraId="713E19F6"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1.2.1</w:t>
            </w:r>
          </w:p>
        </w:tc>
      </w:tr>
      <w:tr w:rsidR="00052588" w:rsidRPr="00052588" w14:paraId="140C8BE5" w14:textId="77777777" w:rsidTr="00052588">
        <w:tc>
          <w:tcPr>
            <w:tcW w:w="0" w:type="auto"/>
            <w:hideMark/>
          </w:tcPr>
          <w:p w14:paraId="47AFD18D" w14:textId="77777777" w:rsidR="00052588" w:rsidRPr="00052588" w:rsidRDefault="00052588" w:rsidP="00052588">
            <w:pPr>
              <w:ind w:firstLine="0"/>
              <w:cnfStyle w:val="001000000000" w:firstRow="0" w:lastRow="0" w:firstColumn="1"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4.0</w:t>
            </w:r>
          </w:p>
        </w:tc>
        <w:tc>
          <w:tcPr>
            <w:tcW w:w="0" w:type="auto"/>
            <w:hideMark/>
          </w:tcPr>
          <w:p w14:paraId="3F06E810"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Testing, Compliance &amp; Rollout</w:t>
            </w:r>
          </w:p>
        </w:tc>
        <w:tc>
          <w:tcPr>
            <w:tcW w:w="0" w:type="auto"/>
            <w:hideMark/>
          </w:tcPr>
          <w:p w14:paraId="07017F7D" w14:textId="43FF851F"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4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hideMark/>
          </w:tcPr>
          <w:p w14:paraId="5F84916F"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W11</w:t>
            </w:r>
          </w:p>
        </w:tc>
        <w:tc>
          <w:tcPr>
            <w:tcW w:w="0" w:type="auto"/>
            <w:hideMark/>
          </w:tcPr>
          <w:p w14:paraId="7BCC43E9"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W14</w:t>
            </w:r>
          </w:p>
        </w:tc>
        <w:tc>
          <w:tcPr>
            <w:tcW w:w="0" w:type="auto"/>
            <w:hideMark/>
          </w:tcPr>
          <w:p w14:paraId="665633C2" w14:textId="117581D6" w:rsidR="00052588" w:rsidRPr="00052588" w:rsidRDefault="00B54A42" w:rsidP="00052588">
            <w:pPr>
              <w:ind w:firstLine="0"/>
              <w:rPr>
                <w:rFonts w:ascii="Arial" w:eastAsia="Times New Roman" w:hAnsi="Arial" w:cs="Arial"/>
                <w:color w:val="auto"/>
                <w:sz w:val="24"/>
                <w:lang w:eastAsia="en-US"/>
              </w:rPr>
            </w:pPr>
            <w:r>
              <w:rPr>
                <w:rFonts w:ascii="Arial" w:eastAsia="Times New Roman" w:hAnsi="Arial" w:cs="Arial"/>
                <w:color w:val="auto"/>
                <w:sz w:val="24"/>
                <w:lang w:eastAsia="en-US"/>
              </w:rPr>
              <w:t>X</w:t>
            </w:r>
          </w:p>
        </w:tc>
      </w:tr>
      <w:tr w:rsidR="00052588" w:rsidRPr="00052588" w14:paraId="242130D5" w14:textId="77777777" w:rsidTr="000525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05F91AE"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1.4.2</w:t>
            </w:r>
          </w:p>
        </w:tc>
        <w:tc>
          <w:tcPr>
            <w:tcW w:w="0" w:type="auto"/>
            <w:shd w:val="clear" w:color="auto" w:fill="auto"/>
            <w:hideMark/>
          </w:tcPr>
          <w:p w14:paraId="2D64909C"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 xml:space="preserve">System Security, PCI Audits &amp; Testing </w:t>
            </w:r>
          </w:p>
        </w:tc>
        <w:tc>
          <w:tcPr>
            <w:tcW w:w="0" w:type="auto"/>
            <w:shd w:val="clear" w:color="auto" w:fill="auto"/>
            <w:hideMark/>
          </w:tcPr>
          <w:p w14:paraId="060C86B2" w14:textId="4D7802B8"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2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shd w:val="clear" w:color="auto" w:fill="auto"/>
            <w:hideMark/>
          </w:tcPr>
          <w:p w14:paraId="2997FBDC"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W11</w:t>
            </w:r>
          </w:p>
        </w:tc>
        <w:tc>
          <w:tcPr>
            <w:tcW w:w="0" w:type="auto"/>
            <w:shd w:val="clear" w:color="auto" w:fill="auto"/>
            <w:hideMark/>
          </w:tcPr>
          <w:p w14:paraId="46A5EC4E"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W12</w:t>
            </w:r>
          </w:p>
        </w:tc>
        <w:tc>
          <w:tcPr>
            <w:tcW w:w="0" w:type="auto"/>
            <w:shd w:val="clear" w:color="auto" w:fill="auto"/>
            <w:hideMark/>
          </w:tcPr>
          <w:p w14:paraId="66674DD1" w14:textId="77777777" w:rsidR="00052588" w:rsidRPr="00052588" w:rsidRDefault="00052588" w:rsidP="00052588">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1.3.1, 1.1.4</w:t>
            </w:r>
          </w:p>
        </w:tc>
      </w:tr>
      <w:tr w:rsidR="00052588" w:rsidRPr="00052588" w14:paraId="07EA7684" w14:textId="77777777" w:rsidTr="00052588">
        <w:tc>
          <w:tcPr>
            <w:cnfStyle w:val="001000000000" w:firstRow="0" w:lastRow="0" w:firstColumn="1" w:lastColumn="0" w:oddVBand="0" w:evenVBand="0" w:oddHBand="0" w:evenHBand="0" w:firstRowFirstColumn="0" w:firstRowLastColumn="0" w:lastRowFirstColumn="0" w:lastRowLastColumn="0"/>
            <w:tcW w:w="0" w:type="auto"/>
            <w:hideMark/>
          </w:tcPr>
          <w:p w14:paraId="285B100E" w14:textId="77777777" w:rsidR="00052588" w:rsidRPr="00052588" w:rsidRDefault="00052588" w:rsidP="00052588">
            <w:pPr>
              <w:ind w:firstLine="0"/>
              <w:rPr>
                <w:rFonts w:ascii="Arial" w:eastAsia="Times New Roman" w:hAnsi="Arial" w:cs="Arial"/>
                <w:color w:val="auto"/>
                <w:sz w:val="24"/>
                <w:lang w:eastAsia="en-US"/>
              </w:rPr>
            </w:pPr>
            <w:r w:rsidRPr="00052588">
              <w:rPr>
                <w:rFonts w:ascii="Arial" w:eastAsia="Times New Roman" w:hAnsi="Arial" w:cs="Arial"/>
                <w:color w:val="auto"/>
                <w:sz w:val="24"/>
                <w:lang w:eastAsia="en-US"/>
              </w:rPr>
              <w:t>1.4.2.2</w:t>
            </w:r>
          </w:p>
        </w:tc>
        <w:tc>
          <w:tcPr>
            <w:tcW w:w="0" w:type="auto"/>
            <w:hideMark/>
          </w:tcPr>
          <w:p w14:paraId="4883B729" w14:textId="635E742C"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Pr>
                <w:rFonts w:ascii="Arial" w:eastAsia="Times New Roman" w:hAnsi="Arial" w:cs="Arial"/>
                <w:color w:val="auto"/>
                <w:sz w:val="24"/>
                <w:lang w:eastAsia="en-US"/>
              </w:rPr>
              <w:t>Launch</w:t>
            </w:r>
            <w:r w:rsidRPr="00052588">
              <w:rPr>
                <w:rFonts w:ascii="Arial" w:eastAsia="Times New Roman" w:hAnsi="Arial" w:cs="Arial"/>
                <w:color w:val="auto"/>
                <w:sz w:val="24"/>
                <w:lang w:eastAsia="en-US"/>
              </w:rPr>
              <w:t xml:space="preserve"> &amp; Final Presentation</w:t>
            </w:r>
          </w:p>
        </w:tc>
        <w:tc>
          <w:tcPr>
            <w:tcW w:w="0" w:type="auto"/>
            <w:hideMark/>
          </w:tcPr>
          <w:p w14:paraId="00168414" w14:textId="65804300"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2 W</w:t>
            </w:r>
            <w:r w:rsidR="00C05ED0">
              <w:rPr>
                <w:rFonts w:ascii="Arial" w:eastAsia="Times New Roman" w:hAnsi="Arial" w:cs="Arial"/>
                <w:color w:val="auto"/>
                <w:sz w:val="24"/>
                <w:lang w:eastAsia="en-US"/>
              </w:rPr>
              <w:t>ee</w:t>
            </w:r>
            <w:r w:rsidRPr="00052588">
              <w:rPr>
                <w:rFonts w:ascii="Arial" w:eastAsia="Times New Roman" w:hAnsi="Arial" w:cs="Arial"/>
                <w:color w:val="auto"/>
                <w:sz w:val="24"/>
                <w:lang w:eastAsia="en-US"/>
              </w:rPr>
              <w:t>ks</w:t>
            </w:r>
          </w:p>
        </w:tc>
        <w:tc>
          <w:tcPr>
            <w:tcW w:w="0" w:type="auto"/>
            <w:hideMark/>
          </w:tcPr>
          <w:p w14:paraId="7AD5A11E"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W13</w:t>
            </w:r>
          </w:p>
        </w:tc>
        <w:tc>
          <w:tcPr>
            <w:tcW w:w="0" w:type="auto"/>
            <w:hideMark/>
          </w:tcPr>
          <w:p w14:paraId="70930265"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W14</w:t>
            </w:r>
          </w:p>
        </w:tc>
        <w:tc>
          <w:tcPr>
            <w:tcW w:w="0" w:type="auto"/>
            <w:hideMark/>
          </w:tcPr>
          <w:p w14:paraId="52CFC5F7" w14:textId="77777777" w:rsidR="00052588" w:rsidRPr="00052588" w:rsidRDefault="00052588" w:rsidP="00052588">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24"/>
                <w:lang w:eastAsia="en-US"/>
              </w:rPr>
            </w:pPr>
            <w:r w:rsidRPr="00052588">
              <w:rPr>
                <w:rFonts w:ascii="Arial" w:eastAsia="Times New Roman" w:hAnsi="Arial" w:cs="Arial"/>
                <w:color w:val="auto"/>
                <w:sz w:val="24"/>
                <w:lang w:eastAsia="en-US"/>
              </w:rPr>
              <w:t>1.4.2</w:t>
            </w:r>
          </w:p>
        </w:tc>
      </w:tr>
    </w:tbl>
    <w:p w14:paraId="3FF9BC2A" w14:textId="77777777" w:rsidR="00052588" w:rsidRDefault="00052588" w:rsidP="00E34992">
      <w:pPr>
        <w:ind w:firstLine="0"/>
      </w:pPr>
    </w:p>
    <w:p w14:paraId="1DF5D475" w14:textId="77777777" w:rsidR="00052588" w:rsidRDefault="00052588" w:rsidP="00E34992">
      <w:pPr>
        <w:ind w:firstLine="0"/>
      </w:pPr>
    </w:p>
    <w:p w14:paraId="44F6D3DE" w14:textId="77777777" w:rsidR="00052588" w:rsidRDefault="00052588" w:rsidP="00E34992">
      <w:pPr>
        <w:ind w:firstLine="0"/>
      </w:pPr>
    </w:p>
    <w:p w14:paraId="1BD95ECB" w14:textId="77777777" w:rsidR="00052588" w:rsidRDefault="00052588" w:rsidP="00E34992">
      <w:pPr>
        <w:ind w:firstLine="0"/>
      </w:pPr>
    </w:p>
    <w:p w14:paraId="5EF69900" w14:textId="77777777" w:rsidR="00052588" w:rsidRDefault="00052588" w:rsidP="00E34992">
      <w:pPr>
        <w:ind w:firstLine="0"/>
      </w:pPr>
    </w:p>
    <w:p w14:paraId="1F69DFB5" w14:textId="77777777" w:rsidR="00052588" w:rsidRDefault="00052588" w:rsidP="00E34992">
      <w:pPr>
        <w:ind w:firstLine="0"/>
      </w:pPr>
    </w:p>
    <w:p w14:paraId="161522FA" w14:textId="77777777" w:rsidR="00052588" w:rsidRDefault="00052588" w:rsidP="00E34992">
      <w:pPr>
        <w:ind w:firstLine="0"/>
      </w:pPr>
    </w:p>
    <w:p w14:paraId="3C87318F" w14:textId="1374EA6C" w:rsidR="00052588" w:rsidRDefault="00052588" w:rsidP="00E34992">
      <w:pPr>
        <w:ind w:firstLine="0"/>
        <w:rPr>
          <w:b/>
          <w:bCs/>
          <w:sz w:val="32"/>
          <w:szCs w:val="32"/>
        </w:rPr>
      </w:pPr>
      <w:r w:rsidRPr="00052588">
        <w:rPr>
          <w:b/>
          <w:bCs/>
          <w:sz w:val="32"/>
          <w:szCs w:val="32"/>
        </w:rPr>
        <w:lastRenderedPageBreak/>
        <w:t>GANTT CHART</w:t>
      </w:r>
    </w:p>
    <w:p w14:paraId="1C1662AB" w14:textId="5C4AFB17" w:rsidR="00052588" w:rsidRPr="00052588" w:rsidRDefault="00052588" w:rsidP="00E34992">
      <w:pPr>
        <w:ind w:firstLine="0"/>
        <w:rPr>
          <w:b/>
          <w:bCs/>
          <w:sz w:val="32"/>
          <w:szCs w:val="32"/>
        </w:rPr>
      </w:pPr>
      <w:r>
        <w:rPr>
          <w:noProof/>
        </w:rPr>
        <w:drawing>
          <wp:inline distT="0" distB="0" distL="0" distR="0" wp14:anchorId="438F85AF" wp14:editId="7A233D8F">
            <wp:extent cx="5943600" cy="4170045"/>
            <wp:effectExtent l="0" t="0" r="0" b="1905"/>
            <wp:docPr id="176099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98669" name=""/>
                    <pic:cNvPicPr/>
                  </pic:nvPicPr>
                  <pic:blipFill>
                    <a:blip r:embed="rId15"/>
                    <a:stretch>
                      <a:fillRect/>
                    </a:stretch>
                  </pic:blipFill>
                  <pic:spPr>
                    <a:xfrm>
                      <a:off x="0" y="0"/>
                      <a:ext cx="5943600" cy="4170045"/>
                    </a:xfrm>
                    <a:prstGeom prst="rect">
                      <a:avLst/>
                    </a:prstGeom>
                  </pic:spPr>
                </pic:pic>
              </a:graphicData>
            </a:graphic>
          </wp:inline>
        </w:drawing>
      </w:r>
    </w:p>
    <w:p w14:paraId="041A07F7" w14:textId="77777777" w:rsidR="00A417C1" w:rsidRDefault="00000000" w:rsidP="5D68E123">
      <w:pPr>
        <w:pStyle w:val="SectionTitle"/>
        <w:rPr>
          <w:rFonts w:ascii="Calibri" w:eastAsia="Calibri" w:hAnsi="Calibri" w:cs="Calibri"/>
          <w:b w:val="0"/>
          <w:bCs/>
          <w:szCs w:val="22"/>
        </w:rPr>
      </w:pPr>
      <w:sdt>
        <w:sdtPr>
          <w:id w:val="-1638559448"/>
          <w:placeholder>
            <w:docPart w:val="26A4E7E1E9F74E5EBF7BC43CC3A32C0D"/>
          </w:placeholder>
          <w:temporary/>
          <w:showingPlcHdr/>
          <w15:appearance w15:val="hidden"/>
        </w:sdtPr>
        <w:sdtContent>
          <w:r w:rsidR="00664C1A" w:rsidRPr="00664C1A">
            <w:t>References</w:t>
          </w:r>
        </w:sdtContent>
      </w:sdt>
    </w:p>
    <w:p w14:paraId="7B509F75" w14:textId="77C54AB1" w:rsidR="00E34992" w:rsidRDefault="00E34992" w:rsidP="00E34992">
      <w:pPr>
        <w:pStyle w:val="Bibliography"/>
        <w:numPr>
          <w:ilvl w:val="0"/>
          <w:numId w:val="20"/>
        </w:numPr>
        <w:rPr>
          <w:noProof/>
        </w:rPr>
      </w:pPr>
      <w:r>
        <w:rPr>
          <w:noProof/>
        </w:rPr>
        <w:t xml:space="preserve">ParkHouston and ParkMobile Houston. </w:t>
      </w:r>
      <w:hyperlink r:id="rId16" w:history="1">
        <w:r w:rsidRPr="00E34992">
          <w:rPr>
            <w:rStyle w:val="Hyperlink"/>
            <w:noProof/>
          </w:rPr>
          <w:t>https://park.parkmobile.io/tx/houston/parkhouston</w:t>
        </w:r>
      </w:hyperlink>
      <w:r>
        <w:rPr>
          <w:noProof/>
        </w:rPr>
        <w:t xml:space="preserve"> Accessed September 10, 2026.</w:t>
      </w:r>
    </w:p>
    <w:p w14:paraId="5F025166" w14:textId="75EBCE13" w:rsidR="00E34992" w:rsidRDefault="00E34992" w:rsidP="00E34992">
      <w:pPr>
        <w:pStyle w:val="Bibliography"/>
        <w:numPr>
          <w:ilvl w:val="0"/>
          <w:numId w:val="20"/>
        </w:numPr>
        <w:rPr>
          <w:noProof/>
        </w:rPr>
      </w:pPr>
      <w:r>
        <w:rPr>
          <w:noProof/>
        </w:rPr>
        <w:t xml:space="preserve">SpotHero Houston. </w:t>
      </w:r>
      <w:hyperlink r:id="rId17" w:history="1">
        <w:r w:rsidRPr="00E34992">
          <w:rPr>
            <w:rStyle w:val="Hyperlink"/>
            <w:noProof/>
          </w:rPr>
          <w:t>https://spothero.com/city/houston-parking Accessed September 10, 2026</w:t>
        </w:r>
      </w:hyperlink>
      <w:r>
        <w:rPr>
          <w:noProof/>
        </w:rPr>
        <w:t>.</w:t>
      </w:r>
    </w:p>
    <w:p w14:paraId="76F9A6AB" w14:textId="344E6F47" w:rsidR="00E34992" w:rsidRDefault="00E34992" w:rsidP="00E34992">
      <w:pPr>
        <w:pStyle w:val="Bibliography"/>
        <w:numPr>
          <w:ilvl w:val="0"/>
          <w:numId w:val="20"/>
        </w:numPr>
        <w:rPr>
          <w:noProof/>
        </w:rPr>
      </w:pPr>
      <w:r>
        <w:rPr>
          <w:noProof/>
        </w:rPr>
        <w:t xml:space="preserve">ParkWhiz Houston. </w:t>
      </w:r>
      <w:hyperlink r:id="rId18" w:history="1">
        <w:r w:rsidRPr="00E34992">
          <w:rPr>
            <w:rStyle w:val="Hyperlink"/>
            <w:noProof/>
          </w:rPr>
          <w:t>https://www.parkwhiz.com/p/houston-parking/ Accessed September 10, 2026.</w:t>
        </w:r>
      </w:hyperlink>
    </w:p>
    <w:p w14:paraId="75B03551" w14:textId="0719DF7C" w:rsidR="00A417C1" w:rsidRDefault="00E34992" w:rsidP="00E34992">
      <w:pPr>
        <w:pStyle w:val="Bibliography"/>
        <w:numPr>
          <w:ilvl w:val="0"/>
          <w:numId w:val="20"/>
        </w:numPr>
        <w:rPr>
          <w:noProof/>
        </w:rPr>
      </w:pPr>
      <w:r>
        <w:rPr>
          <w:noProof/>
        </w:rPr>
        <w:t xml:space="preserve">Park ATX. </w:t>
      </w:r>
      <w:hyperlink r:id="rId19" w:history="1">
        <w:r w:rsidRPr="00E34992">
          <w:rPr>
            <w:rStyle w:val="Hyperlink"/>
            <w:noProof/>
          </w:rPr>
          <w:t>https://play.google.com/store/apps/details?id=com.parkgenius.ParkGenius</w:t>
        </w:r>
      </w:hyperlink>
      <w:r>
        <w:rPr>
          <w:noProof/>
        </w:rPr>
        <w:t xml:space="preserve"> Accessed September 10, 2026</w:t>
      </w:r>
    </w:p>
    <w:p w14:paraId="5CAE2397" w14:textId="77777777" w:rsidR="68E35553" w:rsidRDefault="68E35553" w:rsidP="00B863FB">
      <w:pPr>
        <w:rPr>
          <w:noProof/>
        </w:rPr>
      </w:pPr>
    </w:p>
    <w:p w14:paraId="1F984DCB" w14:textId="77777777" w:rsidR="67AE9998" w:rsidRDefault="67AE9998" w:rsidP="00B863FB">
      <w:pPr>
        <w:rPr>
          <w:noProof/>
        </w:rPr>
      </w:pPr>
    </w:p>
    <w:p w14:paraId="30ED3AD7" w14:textId="77777777" w:rsidR="67AE9998" w:rsidRDefault="67AE9998" w:rsidP="00B863FB">
      <w:pPr>
        <w:rPr>
          <w:noProof/>
        </w:rPr>
      </w:pPr>
    </w:p>
    <w:p w14:paraId="17F718A2" w14:textId="77777777" w:rsidR="4A446072" w:rsidRDefault="4A446072" w:rsidP="00B863FB">
      <w:pPr>
        <w:rPr>
          <w:noProof/>
          <w:color w:val="000000" w:themeColor="text2"/>
        </w:rPr>
      </w:pPr>
    </w:p>
    <w:p w14:paraId="7D78C01C" w14:textId="77777777" w:rsidR="4A446072" w:rsidRDefault="4A446072" w:rsidP="00B863FB">
      <w:pPr>
        <w:rPr>
          <w:noProof/>
          <w:color w:val="000000" w:themeColor="text2"/>
        </w:rPr>
      </w:pPr>
    </w:p>
    <w:p w14:paraId="1C6EFA65" w14:textId="77777777" w:rsidR="4A446072" w:rsidRDefault="4A446072" w:rsidP="00B863FB">
      <w:pPr>
        <w:rPr>
          <w:noProof/>
          <w:color w:val="000000" w:themeColor="text2"/>
        </w:rPr>
      </w:pPr>
    </w:p>
    <w:p w14:paraId="6888B0DB" w14:textId="77777777" w:rsidR="4A446072" w:rsidRDefault="4A446072" w:rsidP="00B863FB">
      <w:pPr>
        <w:rPr>
          <w:noProof/>
          <w:color w:val="000000" w:themeColor="text2"/>
        </w:rPr>
      </w:pPr>
    </w:p>
    <w:p w14:paraId="5EF5BC4A" w14:textId="77777777" w:rsidR="4A446072" w:rsidRDefault="4A446072" w:rsidP="00B863FB">
      <w:pPr>
        <w:rPr>
          <w:noProof/>
          <w:color w:val="000000" w:themeColor="text2"/>
        </w:rPr>
      </w:pPr>
    </w:p>
    <w:p w14:paraId="144550F5" w14:textId="77777777" w:rsidR="4A446072" w:rsidRDefault="4A446072" w:rsidP="00B863FB">
      <w:pPr>
        <w:rPr>
          <w:noProof/>
          <w:color w:val="000000" w:themeColor="text2"/>
        </w:rPr>
      </w:pPr>
    </w:p>
    <w:p w14:paraId="423F73F6" w14:textId="77777777" w:rsidR="4A446072" w:rsidRDefault="4A446072" w:rsidP="00B863FB">
      <w:pPr>
        <w:rPr>
          <w:noProof/>
          <w:color w:val="000000" w:themeColor="text2"/>
        </w:rPr>
      </w:pPr>
    </w:p>
    <w:p w14:paraId="17507D9C" w14:textId="77777777" w:rsidR="4A446072" w:rsidRDefault="4A446072" w:rsidP="00B863FB">
      <w:pPr>
        <w:rPr>
          <w:noProof/>
          <w:color w:val="000000" w:themeColor="text2"/>
        </w:rPr>
      </w:pPr>
    </w:p>
    <w:p w14:paraId="05EF89F7" w14:textId="77777777" w:rsidR="4A446072" w:rsidRDefault="4A446072" w:rsidP="00B863FB">
      <w:pPr>
        <w:rPr>
          <w:noProof/>
          <w:color w:val="000000" w:themeColor="text2"/>
        </w:rPr>
      </w:pPr>
    </w:p>
    <w:p w14:paraId="518C765C" w14:textId="77777777" w:rsidR="4A446072" w:rsidRDefault="4A446072" w:rsidP="00B863FB">
      <w:pPr>
        <w:rPr>
          <w:noProof/>
          <w:color w:val="000000" w:themeColor="text2"/>
        </w:rPr>
      </w:pPr>
    </w:p>
    <w:p w14:paraId="14A59904" w14:textId="77777777" w:rsidR="4A446072" w:rsidRDefault="4A446072" w:rsidP="00B863FB">
      <w:pPr>
        <w:rPr>
          <w:noProof/>
          <w:color w:val="000000" w:themeColor="text2"/>
        </w:rPr>
      </w:pPr>
    </w:p>
    <w:p w14:paraId="0963A0D3" w14:textId="7C9EB722" w:rsidR="67AE9998" w:rsidRPr="00B863FB" w:rsidRDefault="67AE9998" w:rsidP="3D0A9892">
      <w:pPr>
        <w:pStyle w:val="TableFigure"/>
        <w:spacing w:after="160"/>
        <w:rPr>
          <w:rFonts w:eastAsia="Calibri" w:cstheme="minorHAnsi"/>
          <w:i/>
          <w:iCs/>
          <w:noProof/>
          <w:color w:val="000000" w:themeColor="text2"/>
          <w:szCs w:val="22"/>
        </w:rPr>
      </w:pPr>
    </w:p>
    <w:sectPr w:rsidR="67AE9998" w:rsidRPr="00B863FB">
      <w:headerReference w:type="even" r:id="rId20"/>
      <w:headerReference w:type="default" r:id="rId21"/>
      <w:footerReference w:type="even" r:id="rId22"/>
      <w:footerReference w:type="default" r:id="rId23"/>
      <w:headerReference w:type="first" r:id="rId24"/>
      <w:footerReference w:type="first" r:id="rId2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40145" w14:textId="77777777" w:rsidR="00B52D2F" w:rsidRDefault="00B52D2F">
      <w:pPr>
        <w:spacing w:line="240" w:lineRule="auto"/>
      </w:pPr>
      <w:r>
        <w:separator/>
      </w:r>
    </w:p>
    <w:p w14:paraId="24C16F90" w14:textId="77777777" w:rsidR="00B52D2F" w:rsidRDefault="00B52D2F"/>
  </w:endnote>
  <w:endnote w:type="continuationSeparator" w:id="0">
    <w:p w14:paraId="0A43BA51" w14:textId="77777777" w:rsidR="00B52D2F" w:rsidRDefault="00B52D2F">
      <w:pPr>
        <w:spacing w:line="240" w:lineRule="auto"/>
      </w:pPr>
      <w:r>
        <w:continuationSeparator/>
      </w:r>
    </w:p>
    <w:p w14:paraId="634F5F02" w14:textId="77777777" w:rsidR="00B52D2F" w:rsidRDefault="00B52D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2BBEA"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AB996"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E0DC"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671A5" w14:textId="77777777" w:rsidR="00B52D2F" w:rsidRDefault="00B52D2F">
      <w:pPr>
        <w:spacing w:line="240" w:lineRule="auto"/>
      </w:pPr>
      <w:r>
        <w:separator/>
      </w:r>
    </w:p>
    <w:p w14:paraId="27C292FF" w14:textId="77777777" w:rsidR="00B52D2F" w:rsidRDefault="00B52D2F"/>
  </w:footnote>
  <w:footnote w:type="continuationSeparator" w:id="0">
    <w:p w14:paraId="58F45606" w14:textId="77777777" w:rsidR="00B52D2F" w:rsidRDefault="00B52D2F">
      <w:pPr>
        <w:spacing w:line="240" w:lineRule="auto"/>
      </w:pPr>
      <w:r>
        <w:continuationSeparator/>
      </w:r>
    </w:p>
    <w:p w14:paraId="3094FA46" w14:textId="77777777" w:rsidR="00B52D2F" w:rsidRDefault="00B52D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78194"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76698"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9F31B"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C403A0"/>
    <w:multiLevelType w:val="hybridMultilevel"/>
    <w:tmpl w:val="59F8D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4E856C4"/>
    <w:multiLevelType w:val="hybridMultilevel"/>
    <w:tmpl w:val="0350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1142B1"/>
    <w:multiLevelType w:val="hybridMultilevel"/>
    <w:tmpl w:val="284C79AA"/>
    <w:lvl w:ilvl="0" w:tplc="1012EDC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463032"/>
    <w:multiLevelType w:val="hybridMultilevel"/>
    <w:tmpl w:val="63808A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58547ED"/>
    <w:multiLevelType w:val="hybridMultilevel"/>
    <w:tmpl w:val="187EE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793A33"/>
    <w:multiLevelType w:val="hybridMultilevel"/>
    <w:tmpl w:val="0A1E9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A279E5"/>
    <w:multiLevelType w:val="hybridMultilevel"/>
    <w:tmpl w:val="179AB1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ACD05F5"/>
    <w:multiLevelType w:val="hybridMultilevel"/>
    <w:tmpl w:val="849A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86445F"/>
    <w:multiLevelType w:val="hybridMultilevel"/>
    <w:tmpl w:val="8C460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83966010">
    <w:abstractNumId w:val="13"/>
  </w:num>
  <w:num w:numId="13" w16cid:durableId="826242874">
    <w:abstractNumId w:val="14"/>
  </w:num>
  <w:num w:numId="14" w16cid:durableId="8263610">
    <w:abstractNumId w:val="18"/>
  </w:num>
  <w:num w:numId="15" w16cid:durableId="312956680">
    <w:abstractNumId w:val="12"/>
  </w:num>
  <w:num w:numId="16" w16cid:durableId="1889491736">
    <w:abstractNumId w:val="16"/>
  </w:num>
  <w:num w:numId="17" w16cid:durableId="1661931692">
    <w:abstractNumId w:val="15"/>
  </w:num>
  <w:num w:numId="18" w16cid:durableId="1145899585">
    <w:abstractNumId w:val="10"/>
  </w:num>
  <w:num w:numId="19" w16cid:durableId="81800470">
    <w:abstractNumId w:val="11"/>
  </w:num>
  <w:num w:numId="20" w16cid:durableId="7204036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71C"/>
    <w:rsid w:val="00023AFE"/>
    <w:rsid w:val="00035A6B"/>
    <w:rsid w:val="00052588"/>
    <w:rsid w:val="000A3D9B"/>
    <w:rsid w:val="000D4642"/>
    <w:rsid w:val="000D539D"/>
    <w:rsid w:val="001015CF"/>
    <w:rsid w:val="00116273"/>
    <w:rsid w:val="00126CFA"/>
    <w:rsid w:val="00170FE2"/>
    <w:rsid w:val="001C15C4"/>
    <w:rsid w:val="002C79E6"/>
    <w:rsid w:val="002F3AE9"/>
    <w:rsid w:val="0034271C"/>
    <w:rsid w:val="003804CC"/>
    <w:rsid w:val="0052608B"/>
    <w:rsid w:val="005C199E"/>
    <w:rsid w:val="00664C1A"/>
    <w:rsid w:val="00772EDD"/>
    <w:rsid w:val="00824C8D"/>
    <w:rsid w:val="0087407D"/>
    <w:rsid w:val="00881BED"/>
    <w:rsid w:val="00884CB1"/>
    <w:rsid w:val="009A255D"/>
    <w:rsid w:val="00A417C1"/>
    <w:rsid w:val="00A4491A"/>
    <w:rsid w:val="00AB0A68"/>
    <w:rsid w:val="00B07C35"/>
    <w:rsid w:val="00B52D2F"/>
    <w:rsid w:val="00B54A42"/>
    <w:rsid w:val="00B629FC"/>
    <w:rsid w:val="00B863FB"/>
    <w:rsid w:val="00B86440"/>
    <w:rsid w:val="00BB2D6F"/>
    <w:rsid w:val="00BD3B39"/>
    <w:rsid w:val="00C00F8F"/>
    <w:rsid w:val="00C03068"/>
    <w:rsid w:val="00C05ED0"/>
    <w:rsid w:val="00CC2ADF"/>
    <w:rsid w:val="00CE2907"/>
    <w:rsid w:val="00CE4771"/>
    <w:rsid w:val="00D31DA8"/>
    <w:rsid w:val="00D620FD"/>
    <w:rsid w:val="00D91044"/>
    <w:rsid w:val="00DC538F"/>
    <w:rsid w:val="00E34992"/>
    <w:rsid w:val="00E67454"/>
    <w:rsid w:val="00EE3688"/>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19734"/>
  <w15:chartTrackingRefBased/>
  <w15:docId w15:val="{9CC759C9-21E2-42C3-BAA0-405DD1960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E34992"/>
    <w:rPr>
      <w:color w:val="605E5C"/>
      <w:shd w:val="clear" w:color="auto" w:fill="E1DFDD"/>
    </w:rPr>
  </w:style>
  <w:style w:type="table" w:styleId="PlainTable1">
    <w:name w:val="Plain Table 1"/>
    <w:basedOn w:val="TableNormal"/>
    <w:uiPriority w:val="41"/>
    <w:rsid w:val="0005258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525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Colors" Target="diagrams/colors1.xml"/><Relationship Id="rId18" Type="http://schemas.openxmlformats.org/officeDocument/2006/relationships/hyperlink" Target="https://www.parkwhiz.com/p/houston-parking/%20Accessed%20September%2010,%202026."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diagramQuickStyle" Target="diagrams/quickStyle1.xml"/><Relationship Id="rId17" Type="http://schemas.openxmlformats.org/officeDocument/2006/relationships/hyperlink" Target="https://spothero.com/city/houston-parking%20Accessed%20September%2010,%202026"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park.parkmobile.io/tx/houston/parkhousto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Layout" Target="diagrams/layout1.xml"/><Relationship Id="rId24" Type="http://schemas.openxmlformats.org/officeDocument/2006/relationships/header" Target="header3.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diagramData" Target="diagrams/data1.xml"/><Relationship Id="rId19" Type="http://schemas.openxmlformats.org/officeDocument/2006/relationships/hyperlink" Target="https://play.google.com/store/apps/details?id=com.parkgenius.ParkGenius%20"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diagramDrawing" Target="diagrams/drawing1.xml"/><Relationship Id="rId22" Type="http://schemas.openxmlformats.org/officeDocument/2006/relationships/footer" Target="footer1.xml"/><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k\AppData\Roaming\Microsoft\Templates\Student%20APA%20Style%20paper%207th%20edition.dotx" TargetMode="Externa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node0NoLn">
    <dgm:fillClrLst meth="repeat">
      <a:schemeClr val="dk2"/>
    </dgm:fillClrLst>
    <dgm:linClrLst meth="repeat">
      <a:schemeClr val="lt1">
        <a:alpha val="0"/>
      </a:schemeClr>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node1NoLn">
    <dgm:fillClrLst meth="repeat">
      <a:schemeClr val="dk2"/>
    </dgm:fillClrLst>
    <dgm:linClrLst meth="repeat">
      <a:schemeClr val="lt1">
        <a:alpha val="0"/>
      </a:schemeClr>
    </dgm:linClrLst>
    <dgm:effectClrLst/>
    <dgm:txLinClrLst/>
    <dgm:txFillClrLst/>
    <dgm:txEffectClrLst/>
  </dgm:styleLbl>
  <dgm:styleLbl name="ltNode1NoLn">
    <dgm:fillClrLst meth="repeat">
      <a:schemeClr val="dk2">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2NoLn">
    <dgm:fillClrLst meth="repeat">
      <a:schemeClr val="dk2"/>
    </dgm:fillClrLst>
    <dgm:linClrLst meth="repeat">
      <a:schemeClr val="lt1">
        <a:alpha val="0"/>
      </a:schemeClr>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3NoLn">
    <dgm:fillClrLst meth="repeat">
      <a:schemeClr val="dk2"/>
    </dgm:fillClrLst>
    <dgm:linClrLst meth="repeat">
      <a:schemeClr val="lt1">
        <a:alpha val="0"/>
      </a:schemeClr>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node4NoLn">
    <dgm:fillClrLst meth="repeat">
      <a:schemeClr val="dk2"/>
    </dgm:fillClrLst>
    <dgm:linClrLst meth="repeat">
      <a:schemeClr val="lt1">
        <a:alpha val="0"/>
      </a:schemeClr>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2">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F5DA1C9-90E5-44B7-9B58-389F018E0079}" type="doc">
      <dgm:prSet loTypeId="urn:microsoft.com/office/officeart/2005/8/layout/orgChart1" loCatId="hierarchy" qsTypeId="urn:microsoft.com/office/officeart/2005/8/quickstyle/3d3" qsCatId="3D" csTypeId="urn:microsoft.com/office/officeart/2005/8/colors/accent0_3" csCatId="mainScheme" phldr="1"/>
      <dgm:spPr/>
      <dgm:t>
        <a:bodyPr/>
        <a:lstStyle/>
        <a:p>
          <a:endParaRPr lang="en-US"/>
        </a:p>
      </dgm:t>
    </dgm:pt>
    <dgm:pt modelId="{59001A5E-A855-439E-8C7C-F8BC426C0C64}">
      <dgm:prSet phldrT="[Text]"/>
      <dgm:spPr/>
      <dgm:t>
        <a:bodyPr/>
        <a:lstStyle/>
        <a:p>
          <a:r>
            <a:rPr lang="en-US"/>
            <a:t>Smart Parking Platform</a:t>
          </a:r>
        </a:p>
      </dgm:t>
    </dgm:pt>
    <dgm:pt modelId="{926C7EDE-52E1-4D02-8685-EA4A22448A69}" type="parTrans" cxnId="{CD41229A-73B5-446F-A2BF-B48CE99AE55B}">
      <dgm:prSet/>
      <dgm:spPr/>
      <dgm:t>
        <a:bodyPr/>
        <a:lstStyle/>
        <a:p>
          <a:endParaRPr lang="en-US"/>
        </a:p>
      </dgm:t>
    </dgm:pt>
    <dgm:pt modelId="{7B1534C7-D784-4969-82DF-7BBF4366CC1D}" type="sibTrans" cxnId="{CD41229A-73B5-446F-A2BF-B48CE99AE55B}">
      <dgm:prSet/>
      <dgm:spPr/>
      <dgm:t>
        <a:bodyPr/>
        <a:lstStyle/>
        <a:p>
          <a:endParaRPr lang="en-US"/>
        </a:p>
      </dgm:t>
    </dgm:pt>
    <dgm:pt modelId="{8F131CFF-449F-45BD-9813-E7FA037537B5}" type="asst">
      <dgm:prSet phldrT="[Text]"/>
      <dgm:spPr/>
      <dgm:t>
        <a:bodyPr/>
        <a:lstStyle/>
        <a:p>
          <a:r>
            <a:rPr lang="en-US"/>
            <a:t>Mobile &amp; Web Applications</a:t>
          </a:r>
        </a:p>
      </dgm:t>
    </dgm:pt>
    <dgm:pt modelId="{912A3318-5317-45AF-8051-5C938B9B0C55}" type="parTrans" cxnId="{B1A25423-6699-4531-989B-DEB818D44C59}">
      <dgm:prSet/>
      <dgm:spPr/>
      <dgm:t>
        <a:bodyPr/>
        <a:lstStyle/>
        <a:p>
          <a:endParaRPr lang="en-US"/>
        </a:p>
      </dgm:t>
    </dgm:pt>
    <dgm:pt modelId="{29A3491A-25EC-4675-94AD-E31FDDD099D7}" type="sibTrans" cxnId="{B1A25423-6699-4531-989B-DEB818D44C59}">
      <dgm:prSet/>
      <dgm:spPr/>
      <dgm:t>
        <a:bodyPr/>
        <a:lstStyle/>
        <a:p>
          <a:endParaRPr lang="en-US"/>
        </a:p>
      </dgm:t>
    </dgm:pt>
    <dgm:pt modelId="{D82112EF-F1C7-4C2C-BEBC-7C7B0E717461}" type="asst">
      <dgm:prSet phldrT="[Text]"/>
      <dgm:spPr/>
      <dgm:t>
        <a:bodyPr/>
        <a:lstStyle/>
        <a:p>
          <a:r>
            <a:rPr lang="en-US"/>
            <a:t>Hardware &amp; Gate Integrations</a:t>
          </a:r>
        </a:p>
      </dgm:t>
    </dgm:pt>
    <dgm:pt modelId="{8DC06503-28E6-4E10-BE64-D5A2C5BA4FAA}" type="parTrans" cxnId="{1CBF9155-7787-4848-9B15-B4C67CC574DB}">
      <dgm:prSet/>
      <dgm:spPr/>
      <dgm:t>
        <a:bodyPr/>
        <a:lstStyle/>
        <a:p>
          <a:endParaRPr lang="en-US"/>
        </a:p>
      </dgm:t>
    </dgm:pt>
    <dgm:pt modelId="{1CEEB952-4746-43F8-8E7E-910008A72809}" type="sibTrans" cxnId="{1CBF9155-7787-4848-9B15-B4C67CC574DB}">
      <dgm:prSet/>
      <dgm:spPr/>
      <dgm:t>
        <a:bodyPr/>
        <a:lstStyle/>
        <a:p>
          <a:endParaRPr lang="en-US"/>
        </a:p>
      </dgm:t>
    </dgm:pt>
    <dgm:pt modelId="{E014CB8C-A30F-4E3F-AAB6-41197F68A09B}" type="asst">
      <dgm:prSet phldrT="[Text]"/>
      <dgm:spPr/>
      <dgm:t>
        <a:bodyPr/>
        <a:lstStyle/>
        <a:p>
          <a:r>
            <a:rPr lang="en-US"/>
            <a:t>Operator &amp; Admin Platform</a:t>
          </a:r>
        </a:p>
      </dgm:t>
    </dgm:pt>
    <dgm:pt modelId="{E0842EEE-CC21-4E95-9D26-D8F4745F102E}" type="parTrans" cxnId="{19C1144D-DD27-41CF-8B08-618EDB8CFE9E}">
      <dgm:prSet/>
      <dgm:spPr/>
      <dgm:t>
        <a:bodyPr/>
        <a:lstStyle/>
        <a:p>
          <a:endParaRPr lang="en-US"/>
        </a:p>
      </dgm:t>
    </dgm:pt>
    <dgm:pt modelId="{4A4A4831-C97D-4562-BAC2-CD357C77C6B1}" type="sibTrans" cxnId="{19C1144D-DD27-41CF-8B08-618EDB8CFE9E}">
      <dgm:prSet/>
      <dgm:spPr/>
      <dgm:t>
        <a:bodyPr/>
        <a:lstStyle/>
        <a:p>
          <a:endParaRPr lang="en-US"/>
        </a:p>
      </dgm:t>
    </dgm:pt>
    <dgm:pt modelId="{7083E807-7259-41C8-A143-8E58F6D15672}" type="asst">
      <dgm:prSet phldrT="[Text]"/>
      <dgm:spPr/>
      <dgm:t>
        <a:bodyPr/>
        <a:lstStyle/>
        <a:p>
          <a:r>
            <a:rPr lang="en-US"/>
            <a:t>Project Management &amp; Operations</a:t>
          </a:r>
        </a:p>
      </dgm:t>
    </dgm:pt>
    <dgm:pt modelId="{343B2AB3-2A12-477E-ABCB-CF5E95816AF6}" type="parTrans" cxnId="{037D0370-3131-487D-AA28-101150E36181}">
      <dgm:prSet/>
      <dgm:spPr/>
      <dgm:t>
        <a:bodyPr/>
        <a:lstStyle/>
        <a:p>
          <a:endParaRPr lang="en-US"/>
        </a:p>
      </dgm:t>
    </dgm:pt>
    <dgm:pt modelId="{E8374341-D48F-413D-9010-B4E9B6BCC522}" type="sibTrans" cxnId="{037D0370-3131-487D-AA28-101150E36181}">
      <dgm:prSet/>
      <dgm:spPr/>
      <dgm:t>
        <a:bodyPr/>
        <a:lstStyle/>
        <a:p>
          <a:endParaRPr lang="en-US"/>
        </a:p>
      </dgm:t>
    </dgm:pt>
    <dgm:pt modelId="{D0D05FD7-B6E9-4E85-8EB9-E153CF3EEEE2}" type="pres">
      <dgm:prSet presAssocID="{1F5DA1C9-90E5-44B7-9B58-389F018E0079}" presName="hierChild1" presStyleCnt="0">
        <dgm:presLayoutVars>
          <dgm:orgChart val="1"/>
          <dgm:chPref val="1"/>
          <dgm:dir/>
          <dgm:animOne val="branch"/>
          <dgm:animLvl val="lvl"/>
          <dgm:resizeHandles/>
        </dgm:presLayoutVars>
      </dgm:prSet>
      <dgm:spPr/>
    </dgm:pt>
    <dgm:pt modelId="{A7A65074-0F31-41E8-85C0-CCF5F0E6E063}" type="pres">
      <dgm:prSet presAssocID="{59001A5E-A855-439E-8C7C-F8BC426C0C64}" presName="hierRoot1" presStyleCnt="0">
        <dgm:presLayoutVars>
          <dgm:hierBranch val="init"/>
        </dgm:presLayoutVars>
      </dgm:prSet>
      <dgm:spPr/>
    </dgm:pt>
    <dgm:pt modelId="{1A11A157-FA8B-4E5F-8091-708C38C281BA}" type="pres">
      <dgm:prSet presAssocID="{59001A5E-A855-439E-8C7C-F8BC426C0C64}" presName="rootComposite1" presStyleCnt="0"/>
      <dgm:spPr/>
    </dgm:pt>
    <dgm:pt modelId="{EB748359-9A43-4669-9D9C-1F8D59C3426B}" type="pres">
      <dgm:prSet presAssocID="{59001A5E-A855-439E-8C7C-F8BC426C0C64}" presName="rootText1" presStyleLbl="node0" presStyleIdx="0" presStyleCnt="1">
        <dgm:presLayoutVars>
          <dgm:chPref val="3"/>
        </dgm:presLayoutVars>
      </dgm:prSet>
      <dgm:spPr/>
    </dgm:pt>
    <dgm:pt modelId="{84244666-2AFC-4B14-BBF9-593F70741AB3}" type="pres">
      <dgm:prSet presAssocID="{59001A5E-A855-439E-8C7C-F8BC426C0C64}" presName="rootConnector1" presStyleLbl="node1" presStyleIdx="0" presStyleCnt="0"/>
      <dgm:spPr/>
    </dgm:pt>
    <dgm:pt modelId="{7E3EB6F1-53DD-4ABB-B217-9786492DDE2A}" type="pres">
      <dgm:prSet presAssocID="{59001A5E-A855-439E-8C7C-F8BC426C0C64}" presName="hierChild2" presStyleCnt="0"/>
      <dgm:spPr/>
    </dgm:pt>
    <dgm:pt modelId="{A2DA5197-0926-4CAE-8FFA-E50620051621}" type="pres">
      <dgm:prSet presAssocID="{59001A5E-A855-439E-8C7C-F8BC426C0C64}" presName="hierChild3" presStyleCnt="0"/>
      <dgm:spPr/>
    </dgm:pt>
    <dgm:pt modelId="{A6A19255-86F9-4048-99F9-E0560AA374DC}" type="pres">
      <dgm:prSet presAssocID="{912A3318-5317-45AF-8051-5C938B9B0C55}" presName="Name111" presStyleLbl="parChTrans1D2" presStyleIdx="0" presStyleCnt="4"/>
      <dgm:spPr/>
    </dgm:pt>
    <dgm:pt modelId="{3C54F498-6573-435B-9CD2-49D3EF87C888}" type="pres">
      <dgm:prSet presAssocID="{8F131CFF-449F-45BD-9813-E7FA037537B5}" presName="hierRoot3" presStyleCnt="0">
        <dgm:presLayoutVars>
          <dgm:hierBranch val="init"/>
        </dgm:presLayoutVars>
      </dgm:prSet>
      <dgm:spPr/>
    </dgm:pt>
    <dgm:pt modelId="{E4BB2164-EA0D-4F0A-A8B9-B2EBC0E66662}" type="pres">
      <dgm:prSet presAssocID="{8F131CFF-449F-45BD-9813-E7FA037537B5}" presName="rootComposite3" presStyleCnt="0"/>
      <dgm:spPr/>
    </dgm:pt>
    <dgm:pt modelId="{2F7D427A-2024-490B-9638-C86E9A494756}" type="pres">
      <dgm:prSet presAssocID="{8F131CFF-449F-45BD-9813-E7FA037537B5}" presName="rootText3" presStyleLbl="asst1" presStyleIdx="0" presStyleCnt="4">
        <dgm:presLayoutVars>
          <dgm:chPref val="3"/>
        </dgm:presLayoutVars>
      </dgm:prSet>
      <dgm:spPr/>
    </dgm:pt>
    <dgm:pt modelId="{A76443C4-705B-4ED3-B3DD-81606BB67C09}" type="pres">
      <dgm:prSet presAssocID="{8F131CFF-449F-45BD-9813-E7FA037537B5}" presName="rootConnector3" presStyleLbl="asst1" presStyleIdx="0" presStyleCnt="4"/>
      <dgm:spPr/>
    </dgm:pt>
    <dgm:pt modelId="{83CB61AD-1B5B-4EF2-B0A5-1030C9CF36F5}" type="pres">
      <dgm:prSet presAssocID="{8F131CFF-449F-45BD-9813-E7FA037537B5}" presName="hierChild6" presStyleCnt="0"/>
      <dgm:spPr/>
    </dgm:pt>
    <dgm:pt modelId="{A9EB18F2-6D9F-4816-8C91-C576734A23E8}" type="pres">
      <dgm:prSet presAssocID="{8F131CFF-449F-45BD-9813-E7FA037537B5}" presName="hierChild7" presStyleCnt="0"/>
      <dgm:spPr/>
    </dgm:pt>
    <dgm:pt modelId="{97CD25E7-5469-4F1C-9ECE-BBB5433DDC74}" type="pres">
      <dgm:prSet presAssocID="{E0842EEE-CC21-4E95-9D26-D8F4745F102E}" presName="Name111" presStyleLbl="parChTrans1D2" presStyleIdx="1" presStyleCnt="4"/>
      <dgm:spPr/>
    </dgm:pt>
    <dgm:pt modelId="{64B09BE3-07EE-4246-9621-86D3C5088EB1}" type="pres">
      <dgm:prSet presAssocID="{E014CB8C-A30F-4E3F-AAB6-41197F68A09B}" presName="hierRoot3" presStyleCnt="0">
        <dgm:presLayoutVars>
          <dgm:hierBranch val="init"/>
        </dgm:presLayoutVars>
      </dgm:prSet>
      <dgm:spPr/>
    </dgm:pt>
    <dgm:pt modelId="{9D0D235D-F167-4CD9-9C91-44165CEB5188}" type="pres">
      <dgm:prSet presAssocID="{E014CB8C-A30F-4E3F-AAB6-41197F68A09B}" presName="rootComposite3" presStyleCnt="0"/>
      <dgm:spPr/>
    </dgm:pt>
    <dgm:pt modelId="{407FCE29-839C-4AA4-AD3F-2AD5D9352C85}" type="pres">
      <dgm:prSet presAssocID="{E014CB8C-A30F-4E3F-AAB6-41197F68A09B}" presName="rootText3" presStyleLbl="asst1" presStyleIdx="1" presStyleCnt="4">
        <dgm:presLayoutVars>
          <dgm:chPref val="3"/>
        </dgm:presLayoutVars>
      </dgm:prSet>
      <dgm:spPr/>
    </dgm:pt>
    <dgm:pt modelId="{BADDF179-BA53-4D68-BB98-5BDC34EF03BF}" type="pres">
      <dgm:prSet presAssocID="{E014CB8C-A30F-4E3F-AAB6-41197F68A09B}" presName="rootConnector3" presStyleLbl="asst1" presStyleIdx="1" presStyleCnt="4"/>
      <dgm:spPr/>
    </dgm:pt>
    <dgm:pt modelId="{4E5B6A51-8D95-4D02-BDC7-D024BB3120B1}" type="pres">
      <dgm:prSet presAssocID="{E014CB8C-A30F-4E3F-AAB6-41197F68A09B}" presName="hierChild6" presStyleCnt="0"/>
      <dgm:spPr/>
    </dgm:pt>
    <dgm:pt modelId="{46641BAA-2291-4E0A-B80D-092CCB856ADA}" type="pres">
      <dgm:prSet presAssocID="{E014CB8C-A30F-4E3F-AAB6-41197F68A09B}" presName="hierChild7" presStyleCnt="0"/>
      <dgm:spPr/>
    </dgm:pt>
    <dgm:pt modelId="{5FD41596-F90F-4999-98AB-D58E21299FE5}" type="pres">
      <dgm:prSet presAssocID="{8DC06503-28E6-4E10-BE64-D5A2C5BA4FAA}" presName="Name111" presStyleLbl="parChTrans1D2" presStyleIdx="2" presStyleCnt="4"/>
      <dgm:spPr/>
    </dgm:pt>
    <dgm:pt modelId="{EB315C46-4D62-4C64-A3B9-CF5EA434A8FB}" type="pres">
      <dgm:prSet presAssocID="{D82112EF-F1C7-4C2C-BEBC-7C7B0E717461}" presName="hierRoot3" presStyleCnt="0">
        <dgm:presLayoutVars>
          <dgm:hierBranch val="init"/>
        </dgm:presLayoutVars>
      </dgm:prSet>
      <dgm:spPr/>
    </dgm:pt>
    <dgm:pt modelId="{C3F578BE-4CCB-4052-B0C1-96F942538C53}" type="pres">
      <dgm:prSet presAssocID="{D82112EF-F1C7-4C2C-BEBC-7C7B0E717461}" presName="rootComposite3" presStyleCnt="0"/>
      <dgm:spPr/>
    </dgm:pt>
    <dgm:pt modelId="{40991264-5101-4DE4-B3AE-9794713C8E93}" type="pres">
      <dgm:prSet presAssocID="{D82112EF-F1C7-4C2C-BEBC-7C7B0E717461}" presName="rootText3" presStyleLbl="asst1" presStyleIdx="2" presStyleCnt="4">
        <dgm:presLayoutVars>
          <dgm:chPref val="3"/>
        </dgm:presLayoutVars>
      </dgm:prSet>
      <dgm:spPr/>
    </dgm:pt>
    <dgm:pt modelId="{24623020-CF7D-4AF9-8242-4E683ADE4576}" type="pres">
      <dgm:prSet presAssocID="{D82112EF-F1C7-4C2C-BEBC-7C7B0E717461}" presName="rootConnector3" presStyleLbl="asst1" presStyleIdx="2" presStyleCnt="4"/>
      <dgm:spPr/>
    </dgm:pt>
    <dgm:pt modelId="{016AE4F2-53DD-4C7B-A6B1-7F70EC94FB18}" type="pres">
      <dgm:prSet presAssocID="{D82112EF-F1C7-4C2C-BEBC-7C7B0E717461}" presName="hierChild6" presStyleCnt="0"/>
      <dgm:spPr/>
    </dgm:pt>
    <dgm:pt modelId="{1DDFAE23-DE14-440F-A3E3-A51A68C739F2}" type="pres">
      <dgm:prSet presAssocID="{D82112EF-F1C7-4C2C-BEBC-7C7B0E717461}" presName="hierChild7" presStyleCnt="0"/>
      <dgm:spPr/>
    </dgm:pt>
    <dgm:pt modelId="{B0E1AD1A-C46B-40C5-82CC-125850B20783}" type="pres">
      <dgm:prSet presAssocID="{343B2AB3-2A12-477E-ABCB-CF5E95816AF6}" presName="Name111" presStyleLbl="parChTrans1D2" presStyleIdx="3" presStyleCnt="4"/>
      <dgm:spPr/>
    </dgm:pt>
    <dgm:pt modelId="{FD4E5AB7-24D8-4AF8-94A1-A9EB2B5C1EC4}" type="pres">
      <dgm:prSet presAssocID="{7083E807-7259-41C8-A143-8E58F6D15672}" presName="hierRoot3" presStyleCnt="0">
        <dgm:presLayoutVars>
          <dgm:hierBranch val="init"/>
        </dgm:presLayoutVars>
      </dgm:prSet>
      <dgm:spPr/>
    </dgm:pt>
    <dgm:pt modelId="{3346DE0A-11EC-408D-9900-7BF28C6F9770}" type="pres">
      <dgm:prSet presAssocID="{7083E807-7259-41C8-A143-8E58F6D15672}" presName="rootComposite3" presStyleCnt="0"/>
      <dgm:spPr/>
    </dgm:pt>
    <dgm:pt modelId="{EF0B2CE8-5901-4EC8-B130-7D636B0CE404}" type="pres">
      <dgm:prSet presAssocID="{7083E807-7259-41C8-A143-8E58F6D15672}" presName="rootText3" presStyleLbl="asst1" presStyleIdx="3" presStyleCnt="4">
        <dgm:presLayoutVars>
          <dgm:chPref val="3"/>
        </dgm:presLayoutVars>
      </dgm:prSet>
      <dgm:spPr/>
    </dgm:pt>
    <dgm:pt modelId="{ADB3040C-BAB5-49CF-9B5C-F4E27C657031}" type="pres">
      <dgm:prSet presAssocID="{7083E807-7259-41C8-A143-8E58F6D15672}" presName="rootConnector3" presStyleLbl="asst1" presStyleIdx="3" presStyleCnt="4"/>
      <dgm:spPr/>
    </dgm:pt>
    <dgm:pt modelId="{BC56A8B1-B2FC-46A2-B2B7-09E6B590FDD9}" type="pres">
      <dgm:prSet presAssocID="{7083E807-7259-41C8-A143-8E58F6D15672}" presName="hierChild6" presStyleCnt="0"/>
      <dgm:spPr/>
    </dgm:pt>
    <dgm:pt modelId="{BE7374ED-9409-4972-8ACB-3BA2464FE047}" type="pres">
      <dgm:prSet presAssocID="{7083E807-7259-41C8-A143-8E58F6D15672}" presName="hierChild7" presStyleCnt="0"/>
      <dgm:spPr/>
    </dgm:pt>
  </dgm:ptLst>
  <dgm:cxnLst>
    <dgm:cxn modelId="{42419C08-5597-4406-955E-60F834BF66EB}" type="presOf" srcId="{8F131CFF-449F-45BD-9813-E7FA037537B5}" destId="{A76443C4-705B-4ED3-B3DD-81606BB67C09}" srcOrd="1" destOrd="0" presId="urn:microsoft.com/office/officeart/2005/8/layout/orgChart1"/>
    <dgm:cxn modelId="{54D92309-1349-4D24-A683-FA6CD5BE678D}" type="presOf" srcId="{343B2AB3-2A12-477E-ABCB-CF5E95816AF6}" destId="{B0E1AD1A-C46B-40C5-82CC-125850B20783}" srcOrd="0" destOrd="0" presId="urn:microsoft.com/office/officeart/2005/8/layout/orgChart1"/>
    <dgm:cxn modelId="{B1A25423-6699-4531-989B-DEB818D44C59}" srcId="{59001A5E-A855-439E-8C7C-F8BC426C0C64}" destId="{8F131CFF-449F-45BD-9813-E7FA037537B5}" srcOrd="0" destOrd="0" parTransId="{912A3318-5317-45AF-8051-5C938B9B0C55}" sibTransId="{29A3491A-25EC-4675-94AD-E31FDDD099D7}"/>
    <dgm:cxn modelId="{9E0EA828-074A-4A33-BCE0-983E1206BA59}" type="presOf" srcId="{7083E807-7259-41C8-A143-8E58F6D15672}" destId="{ADB3040C-BAB5-49CF-9B5C-F4E27C657031}" srcOrd="1" destOrd="0" presId="urn:microsoft.com/office/officeart/2005/8/layout/orgChart1"/>
    <dgm:cxn modelId="{BB880F35-6D86-480C-ABA2-BD615D238C7A}" type="presOf" srcId="{E0842EEE-CC21-4E95-9D26-D8F4745F102E}" destId="{97CD25E7-5469-4F1C-9ECE-BBB5433DDC74}" srcOrd="0" destOrd="0" presId="urn:microsoft.com/office/officeart/2005/8/layout/orgChart1"/>
    <dgm:cxn modelId="{8AF7F13F-13FA-4D32-8F89-60D408BB7272}" type="presOf" srcId="{912A3318-5317-45AF-8051-5C938B9B0C55}" destId="{A6A19255-86F9-4048-99F9-E0560AA374DC}" srcOrd="0" destOrd="0" presId="urn:microsoft.com/office/officeart/2005/8/layout/orgChart1"/>
    <dgm:cxn modelId="{2F8B8E40-27BC-42F5-8FE3-00F591B6B037}" type="presOf" srcId="{8F131CFF-449F-45BD-9813-E7FA037537B5}" destId="{2F7D427A-2024-490B-9638-C86E9A494756}" srcOrd="0" destOrd="0" presId="urn:microsoft.com/office/officeart/2005/8/layout/orgChart1"/>
    <dgm:cxn modelId="{AF47DD44-DD42-4BB4-8F75-1AD8D6B0B279}" type="presOf" srcId="{59001A5E-A855-439E-8C7C-F8BC426C0C64}" destId="{EB748359-9A43-4669-9D9C-1F8D59C3426B}" srcOrd="0" destOrd="0" presId="urn:microsoft.com/office/officeart/2005/8/layout/orgChart1"/>
    <dgm:cxn modelId="{19C1144D-DD27-41CF-8B08-618EDB8CFE9E}" srcId="{59001A5E-A855-439E-8C7C-F8BC426C0C64}" destId="{E014CB8C-A30F-4E3F-AAB6-41197F68A09B}" srcOrd="1" destOrd="0" parTransId="{E0842EEE-CC21-4E95-9D26-D8F4745F102E}" sibTransId="{4A4A4831-C97D-4562-BAC2-CD357C77C6B1}"/>
    <dgm:cxn modelId="{037D0370-3131-487D-AA28-101150E36181}" srcId="{59001A5E-A855-439E-8C7C-F8BC426C0C64}" destId="{7083E807-7259-41C8-A143-8E58F6D15672}" srcOrd="3" destOrd="0" parTransId="{343B2AB3-2A12-477E-ABCB-CF5E95816AF6}" sibTransId="{E8374341-D48F-413D-9010-B4E9B6BCC522}"/>
    <dgm:cxn modelId="{1CBF9155-7787-4848-9B15-B4C67CC574DB}" srcId="{59001A5E-A855-439E-8C7C-F8BC426C0C64}" destId="{D82112EF-F1C7-4C2C-BEBC-7C7B0E717461}" srcOrd="2" destOrd="0" parTransId="{8DC06503-28E6-4E10-BE64-D5A2C5BA4FAA}" sibTransId="{1CEEB952-4746-43F8-8E7E-910008A72809}"/>
    <dgm:cxn modelId="{602ED381-5A09-4CEF-8FE2-0C8701519765}" type="presOf" srcId="{8DC06503-28E6-4E10-BE64-D5A2C5BA4FAA}" destId="{5FD41596-F90F-4999-98AB-D58E21299FE5}" srcOrd="0" destOrd="0" presId="urn:microsoft.com/office/officeart/2005/8/layout/orgChart1"/>
    <dgm:cxn modelId="{2FB81787-DF76-4760-9103-4EA8E0C43CC7}" type="presOf" srcId="{E014CB8C-A30F-4E3F-AAB6-41197F68A09B}" destId="{BADDF179-BA53-4D68-BB98-5BDC34EF03BF}" srcOrd="1" destOrd="0" presId="urn:microsoft.com/office/officeart/2005/8/layout/orgChart1"/>
    <dgm:cxn modelId="{C372938F-445C-49C3-8EFC-ABB583031F97}" type="presOf" srcId="{D82112EF-F1C7-4C2C-BEBC-7C7B0E717461}" destId="{24623020-CF7D-4AF9-8242-4E683ADE4576}" srcOrd="1" destOrd="0" presId="urn:microsoft.com/office/officeart/2005/8/layout/orgChart1"/>
    <dgm:cxn modelId="{CD41229A-73B5-446F-A2BF-B48CE99AE55B}" srcId="{1F5DA1C9-90E5-44B7-9B58-389F018E0079}" destId="{59001A5E-A855-439E-8C7C-F8BC426C0C64}" srcOrd="0" destOrd="0" parTransId="{926C7EDE-52E1-4D02-8685-EA4A22448A69}" sibTransId="{7B1534C7-D784-4969-82DF-7BBF4366CC1D}"/>
    <dgm:cxn modelId="{C391069E-DEE1-4E6D-941E-3F5F5E403BB0}" type="presOf" srcId="{D82112EF-F1C7-4C2C-BEBC-7C7B0E717461}" destId="{40991264-5101-4DE4-B3AE-9794713C8E93}" srcOrd="0" destOrd="0" presId="urn:microsoft.com/office/officeart/2005/8/layout/orgChart1"/>
    <dgm:cxn modelId="{7E5AA3A6-94AC-4DB9-8CBB-FB5C8FDF319E}" type="presOf" srcId="{1F5DA1C9-90E5-44B7-9B58-389F018E0079}" destId="{D0D05FD7-B6E9-4E85-8EB9-E153CF3EEEE2}" srcOrd="0" destOrd="0" presId="urn:microsoft.com/office/officeart/2005/8/layout/orgChart1"/>
    <dgm:cxn modelId="{C395CAD6-DF5E-4425-9D39-16605042ED6F}" type="presOf" srcId="{59001A5E-A855-439E-8C7C-F8BC426C0C64}" destId="{84244666-2AFC-4B14-BBF9-593F70741AB3}" srcOrd="1" destOrd="0" presId="urn:microsoft.com/office/officeart/2005/8/layout/orgChart1"/>
    <dgm:cxn modelId="{9FE8BBF1-CCB8-45E4-A14F-35DB992178F7}" type="presOf" srcId="{7083E807-7259-41C8-A143-8E58F6D15672}" destId="{EF0B2CE8-5901-4EC8-B130-7D636B0CE404}" srcOrd="0" destOrd="0" presId="urn:microsoft.com/office/officeart/2005/8/layout/orgChart1"/>
    <dgm:cxn modelId="{FF5787F6-F0AB-4221-8EC6-52E94F2FB01D}" type="presOf" srcId="{E014CB8C-A30F-4E3F-AAB6-41197F68A09B}" destId="{407FCE29-839C-4AA4-AD3F-2AD5D9352C85}" srcOrd="0" destOrd="0" presId="urn:microsoft.com/office/officeart/2005/8/layout/orgChart1"/>
    <dgm:cxn modelId="{4F09EA8C-411E-4BE8-BE49-041D11A511E4}" type="presParOf" srcId="{D0D05FD7-B6E9-4E85-8EB9-E153CF3EEEE2}" destId="{A7A65074-0F31-41E8-85C0-CCF5F0E6E063}" srcOrd="0" destOrd="0" presId="urn:microsoft.com/office/officeart/2005/8/layout/orgChart1"/>
    <dgm:cxn modelId="{1FA01DF2-4514-4A2B-82B6-56245ED01805}" type="presParOf" srcId="{A7A65074-0F31-41E8-85C0-CCF5F0E6E063}" destId="{1A11A157-FA8B-4E5F-8091-708C38C281BA}" srcOrd="0" destOrd="0" presId="urn:microsoft.com/office/officeart/2005/8/layout/orgChart1"/>
    <dgm:cxn modelId="{B8860C67-83A5-4A43-B5C7-94CC9F13D46E}" type="presParOf" srcId="{1A11A157-FA8B-4E5F-8091-708C38C281BA}" destId="{EB748359-9A43-4669-9D9C-1F8D59C3426B}" srcOrd="0" destOrd="0" presId="urn:microsoft.com/office/officeart/2005/8/layout/orgChart1"/>
    <dgm:cxn modelId="{18F0DFA1-FAFC-4373-8210-C3BC9A5A2C6C}" type="presParOf" srcId="{1A11A157-FA8B-4E5F-8091-708C38C281BA}" destId="{84244666-2AFC-4B14-BBF9-593F70741AB3}" srcOrd="1" destOrd="0" presId="urn:microsoft.com/office/officeart/2005/8/layout/orgChart1"/>
    <dgm:cxn modelId="{E1D5F8DD-4EB7-493F-91B8-E5F043EF737B}" type="presParOf" srcId="{A7A65074-0F31-41E8-85C0-CCF5F0E6E063}" destId="{7E3EB6F1-53DD-4ABB-B217-9786492DDE2A}" srcOrd="1" destOrd="0" presId="urn:microsoft.com/office/officeart/2005/8/layout/orgChart1"/>
    <dgm:cxn modelId="{69B80F9F-499F-4760-A4BF-BBB3E14263C3}" type="presParOf" srcId="{A7A65074-0F31-41E8-85C0-CCF5F0E6E063}" destId="{A2DA5197-0926-4CAE-8FFA-E50620051621}" srcOrd="2" destOrd="0" presId="urn:microsoft.com/office/officeart/2005/8/layout/orgChart1"/>
    <dgm:cxn modelId="{5835C1A3-0ECB-4DFD-875E-755030185EC4}" type="presParOf" srcId="{A2DA5197-0926-4CAE-8FFA-E50620051621}" destId="{A6A19255-86F9-4048-99F9-E0560AA374DC}" srcOrd="0" destOrd="0" presId="urn:microsoft.com/office/officeart/2005/8/layout/orgChart1"/>
    <dgm:cxn modelId="{9E03431A-4D92-4AF8-A69D-D423BC0339D3}" type="presParOf" srcId="{A2DA5197-0926-4CAE-8FFA-E50620051621}" destId="{3C54F498-6573-435B-9CD2-49D3EF87C888}" srcOrd="1" destOrd="0" presId="urn:microsoft.com/office/officeart/2005/8/layout/orgChart1"/>
    <dgm:cxn modelId="{D1251FA9-3559-412D-B1F4-830EE6EC0DB7}" type="presParOf" srcId="{3C54F498-6573-435B-9CD2-49D3EF87C888}" destId="{E4BB2164-EA0D-4F0A-A8B9-B2EBC0E66662}" srcOrd="0" destOrd="0" presId="urn:microsoft.com/office/officeart/2005/8/layout/orgChart1"/>
    <dgm:cxn modelId="{7FC3D398-B02D-4FD0-9A62-BDCD64AB8FC1}" type="presParOf" srcId="{E4BB2164-EA0D-4F0A-A8B9-B2EBC0E66662}" destId="{2F7D427A-2024-490B-9638-C86E9A494756}" srcOrd="0" destOrd="0" presId="urn:microsoft.com/office/officeart/2005/8/layout/orgChart1"/>
    <dgm:cxn modelId="{CCDD14A0-27CA-4A65-918B-89613C070DCC}" type="presParOf" srcId="{E4BB2164-EA0D-4F0A-A8B9-B2EBC0E66662}" destId="{A76443C4-705B-4ED3-B3DD-81606BB67C09}" srcOrd="1" destOrd="0" presId="urn:microsoft.com/office/officeart/2005/8/layout/orgChart1"/>
    <dgm:cxn modelId="{B9C0090A-FFDC-4139-8448-A817C420B5CD}" type="presParOf" srcId="{3C54F498-6573-435B-9CD2-49D3EF87C888}" destId="{83CB61AD-1B5B-4EF2-B0A5-1030C9CF36F5}" srcOrd="1" destOrd="0" presId="urn:microsoft.com/office/officeart/2005/8/layout/orgChart1"/>
    <dgm:cxn modelId="{0F9508EF-FE47-4296-8480-8A514B1C1EA4}" type="presParOf" srcId="{3C54F498-6573-435B-9CD2-49D3EF87C888}" destId="{A9EB18F2-6D9F-4816-8C91-C576734A23E8}" srcOrd="2" destOrd="0" presId="urn:microsoft.com/office/officeart/2005/8/layout/orgChart1"/>
    <dgm:cxn modelId="{F4693D87-10CD-4B4D-9E1F-796951C5F95F}" type="presParOf" srcId="{A2DA5197-0926-4CAE-8FFA-E50620051621}" destId="{97CD25E7-5469-4F1C-9ECE-BBB5433DDC74}" srcOrd="2" destOrd="0" presId="urn:microsoft.com/office/officeart/2005/8/layout/orgChart1"/>
    <dgm:cxn modelId="{C9457607-4857-44A2-A4DD-5EDAF70309B8}" type="presParOf" srcId="{A2DA5197-0926-4CAE-8FFA-E50620051621}" destId="{64B09BE3-07EE-4246-9621-86D3C5088EB1}" srcOrd="3" destOrd="0" presId="urn:microsoft.com/office/officeart/2005/8/layout/orgChart1"/>
    <dgm:cxn modelId="{F1441160-8B6F-49ED-8069-5097ABE821D3}" type="presParOf" srcId="{64B09BE3-07EE-4246-9621-86D3C5088EB1}" destId="{9D0D235D-F167-4CD9-9C91-44165CEB5188}" srcOrd="0" destOrd="0" presId="urn:microsoft.com/office/officeart/2005/8/layout/orgChart1"/>
    <dgm:cxn modelId="{3F734582-5EE6-4419-81D7-C05B70360994}" type="presParOf" srcId="{9D0D235D-F167-4CD9-9C91-44165CEB5188}" destId="{407FCE29-839C-4AA4-AD3F-2AD5D9352C85}" srcOrd="0" destOrd="0" presId="urn:microsoft.com/office/officeart/2005/8/layout/orgChart1"/>
    <dgm:cxn modelId="{A2484CD3-497A-47C8-9BD3-695C09124135}" type="presParOf" srcId="{9D0D235D-F167-4CD9-9C91-44165CEB5188}" destId="{BADDF179-BA53-4D68-BB98-5BDC34EF03BF}" srcOrd="1" destOrd="0" presId="urn:microsoft.com/office/officeart/2005/8/layout/orgChart1"/>
    <dgm:cxn modelId="{5A8A2D4E-44E6-4C9A-91C7-5907FF08E075}" type="presParOf" srcId="{64B09BE3-07EE-4246-9621-86D3C5088EB1}" destId="{4E5B6A51-8D95-4D02-BDC7-D024BB3120B1}" srcOrd="1" destOrd="0" presId="urn:microsoft.com/office/officeart/2005/8/layout/orgChart1"/>
    <dgm:cxn modelId="{17CFF762-D9C1-4C53-B206-CEDA26E90104}" type="presParOf" srcId="{64B09BE3-07EE-4246-9621-86D3C5088EB1}" destId="{46641BAA-2291-4E0A-B80D-092CCB856ADA}" srcOrd="2" destOrd="0" presId="urn:microsoft.com/office/officeart/2005/8/layout/orgChart1"/>
    <dgm:cxn modelId="{25A50B50-CD16-474E-B140-E1266C9B05C4}" type="presParOf" srcId="{A2DA5197-0926-4CAE-8FFA-E50620051621}" destId="{5FD41596-F90F-4999-98AB-D58E21299FE5}" srcOrd="4" destOrd="0" presId="urn:microsoft.com/office/officeart/2005/8/layout/orgChart1"/>
    <dgm:cxn modelId="{9A901413-6058-40A9-968D-AACDC0AE7F5C}" type="presParOf" srcId="{A2DA5197-0926-4CAE-8FFA-E50620051621}" destId="{EB315C46-4D62-4C64-A3B9-CF5EA434A8FB}" srcOrd="5" destOrd="0" presId="urn:microsoft.com/office/officeart/2005/8/layout/orgChart1"/>
    <dgm:cxn modelId="{D9CB3432-4FE5-4850-A00E-F4ABC4AE5BE4}" type="presParOf" srcId="{EB315C46-4D62-4C64-A3B9-CF5EA434A8FB}" destId="{C3F578BE-4CCB-4052-B0C1-96F942538C53}" srcOrd="0" destOrd="0" presId="urn:microsoft.com/office/officeart/2005/8/layout/orgChart1"/>
    <dgm:cxn modelId="{F8E8036E-E95F-48D2-9037-42890E9899DB}" type="presParOf" srcId="{C3F578BE-4CCB-4052-B0C1-96F942538C53}" destId="{40991264-5101-4DE4-B3AE-9794713C8E93}" srcOrd="0" destOrd="0" presId="urn:microsoft.com/office/officeart/2005/8/layout/orgChart1"/>
    <dgm:cxn modelId="{29E95456-6985-4B87-BAAD-CC11CF956FE7}" type="presParOf" srcId="{C3F578BE-4CCB-4052-B0C1-96F942538C53}" destId="{24623020-CF7D-4AF9-8242-4E683ADE4576}" srcOrd="1" destOrd="0" presId="urn:microsoft.com/office/officeart/2005/8/layout/orgChart1"/>
    <dgm:cxn modelId="{8A4A6417-ABBD-4C29-84F0-FEA931F4D0FB}" type="presParOf" srcId="{EB315C46-4D62-4C64-A3B9-CF5EA434A8FB}" destId="{016AE4F2-53DD-4C7B-A6B1-7F70EC94FB18}" srcOrd="1" destOrd="0" presId="urn:microsoft.com/office/officeart/2005/8/layout/orgChart1"/>
    <dgm:cxn modelId="{A4A0E29C-C040-42CB-B91A-F63C421B6FDA}" type="presParOf" srcId="{EB315C46-4D62-4C64-A3B9-CF5EA434A8FB}" destId="{1DDFAE23-DE14-440F-A3E3-A51A68C739F2}" srcOrd="2" destOrd="0" presId="urn:microsoft.com/office/officeart/2005/8/layout/orgChart1"/>
    <dgm:cxn modelId="{99F201FB-1347-4374-87E1-4FA886D0872B}" type="presParOf" srcId="{A2DA5197-0926-4CAE-8FFA-E50620051621}" destId="{B0E1AD1A-C46B-40C5-82CC-125850B20783}" srcOrd="6" destOrd="0" presId="urn:microsoft.com/office/officeart/2005/8/layout/orgChart1"/>
    <dgm:cxn modelId="{3D860126-3A8F-491A-AA35-45A4B1D847F7}" type="presParOf" srcId="{A2DA5197-0926-4CAE-8FFA-E50620051621}" destId="{FD4E5AB7-24D8-4AF8-94A1-A9EB2B5C1EC4}" srcOrd="7" destOrd="0" presId="urn:microsoft.com/office/officeart/2005/8/layout/orgChart1"/>
    <dgm:cxn modelId="{46160530-2F2E-4D45-9F82-5DF801EE2441}" type="presParOf" srcId="{FD4E5AB7-24D8-4AF8-94A1-A9EB2B5C1EC4}" destId="{3346DE0A-11EC-408D-9900-7BF28C6F9770}" srcOrd="0" destOrd="0" presId="urn:microsoft.com/office/officeart/2005/8/layout/orgChart1"/>
    <dgm:cxn modelId="{DCF08C0B-797D-4668-A96D-842A88B181CD}" type="presParOf" srcId="{3346DE0A-11EC-408D-9900-7BF28C6F9770}" destId="{EF0B2CE8-5901-4EC8-B130-7D636B0CE404}" srcOrd="0" destOrd="0" presId="urn:microsoft.com/office/officeart/2005/8/layout/orgChart1"/>
    <dgm:cxn modelId="{4E802533-22A6-4E2E-9D36-1A58DC5AF208}" type="presParOf" srcId="{3346DE0A-11EC-408D-9900-7BF28C6F9770}" destId="{ADB3040C-BAB5-49CF-9B5C-F4E27C657031}" srcOrd="1" destOrd="0" presId="urn:microsoft.com/office/officeart/2005/8/layout/orgChart1"/>
    <dgm:cxn modelId="{56F5A493-67DB-4194-90C4-F72E07E6E0F4}" type="presParOf" srcId="{FD4E5AB7-24D8-4AF8-94A1-A9EB2B5C1EC4}" destId="{BC56A8B1-B2FC-46A2-B2B7-09E6B590FDD9}" srcOrd="1" destOrd="0" presId="urn:microsoft.com/office/officeart/2005/8/layout/orgChart1"/>
    <dgm:cxn modelId="{3EA9E773-5EAA-4E48-B8E9-1C12DE8B1888}" type="presParOf" srcId="{FD4E5AB7-24D8-4AF8-94A1-A9EB2B5C1EC4}" destId="{BE7374ED-9409-4972-8ACB-3BA2464FE047}"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E1AD1A-C46B-40C5-82CC-125850B20783}">
      <dsp:nvSpPr>
        <dsp:cNvPr id="0" name=""/>
        <dsp:cNvSpPr/>
      </dsp:nvSpPr>
      <dsp:spPr>
        <a:xfrm>
          <a:off x="2743199" y="833865"/>
          <a:ext cx="174924" cy="1949155"/>
        </a:xfrm>
        <a:custGeom>
          <a:avLst/>
          <a:gdLst/>
          <a:ahLst/>
          <a:cxnLst/>
          <a:rect l="0" t="0" r="0" b="0"/>
          <a:pathLst>
            <a:path>
              <a:moveTo>
                <a:pt x="0" y="0"/>
              </a:moveTo>
              <a:lnTo>
                <a:pt x="0" y="1949155"/>
              </a:lnTo>
              <a:lnTo>
                <a:pt x="174924" y="1949155"/>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5FD41596-F90F-4999-98AB-D58E21299FE5}">
      <dsp:nvSpPr>
        <dsp:cNvPr id="0" name=""/>
        <dsp:cNvSpPr/>
      </dsp:nvSpPr>
      <dsp:spPr>
        <a:xfrm>
          <a:off x="2568275" y="833865"/>
          <a:ext cx="174924" cy="1949155"/>
        </a:xfrm>
        <a:custGeom>
          <a:avLst/>
          <a:gdLst/>
          <a:ahLst/>
          <a:cxnLst/>
          <a:rect l="0" t="0" r="0" b="0"/>
          <a:pathLst>
            <a:path>
              <a:moveTo>
                <a:pt x="174924" y="0"/>
              </a:moveTo>
              <a:lnTo>
                <a:pt x="174924" y="1949155"/>
              </a:lnTo>
              <a:lnTo>
                <a:pt x="0" y="1949155"/>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97CD25E7-5469-4F1C-9ECE-BBB5433DDC74}">
      <dsp:nvSpPr>
        <dsp:cNvPr id="0" name=""/>
        <dsp:cNvSpPr/>
      </dsp:nvSpPr>
      <dsp:spPr>
        <a:xfrm>
          <a:off x="2743199" y="833865"/>
          <a:ext cx="174924" cy="766334"/>
        </a:xfrm>
        <a:custGeom>
          <a:avLst/>
          <a:gdLst/>
          <a:ahLst/>
          <a:cxnLst/>
          <a:rect l="0" t="0" r="0" b="0"/>
          <a:pathLst>
            <a:path>
              <a:moveTo>
                <a:pt x="0" y="0"/>
              </a:moveTo>
              <a:lnTo>
                <a:pt x="0" y="766334"/>
              </a:lnTo>
              <a:lnTo>
                <a:pt x="174924" y="766334"/>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6A19255-86F9-4048-99F9-E0560AA374DC}">
      <dsp:nvSpPr>
        <dsp:cNvPr id="0" name=""/>
        <dsp:cNvSpPr/>
      </dsp:nvSpPr>
      <dsp:spPr>
        <a:xfrm>
          <a:off x="2568275" y="833865"/>
          <a:ext cx="174924" cy="766334"/>
        </a:xfrm>
        <a:custGeom>
          <a:avLst/>
          <a:gdLst/>
          <a:ahLst/>
          <a:cxnLst/>
          <a:rect l="0" t="0" r="0" b="0"/>
          <a:pathLst>
            <a:path>
              <a:moveTo>
                <a:pt x="174924" y="0"/>
              </a:moveTo>
              <a:lnTo>
                <a:pt x="174924" y="766334"/>
              </a:lnTo>
              <a:lnTo>
                <a:pt x="0" y="766334"/>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EB748359-9A43-4669-9D9C-1F8D59C3426B}">
      <dsp:nvSpPr>
        <dsp:cNvPr id="0" name=""/>
        <dsp:cNvSpPr/>
      </dsp:nvSpPr>
      <dsp:spPr>
        <a:xfrm>
          <a:off x="1910227" y="892"/>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Smart Parking Platform</a:t>
          </a:r>
        </a:p>
      </dsp:txBody>
      <dsp:txXfrm>
        <a:off x="1910227" y="892"/>
        <a:ext cx="1665944" cy="832972"/>
      </dsp:txXfrm>
    </dsp:sp>
    <dsp:sp modelId="{2F7D427A-2024-490B-9638-C86E9A494756}">
      <dsp:nvSpPr>
        <dsp:cNvPr id="0" name=""/>
        <dsp:cNvSpPr/>
      </dsp:nvSpPr>
      <dsp:spPr>
        <a:xfrm>
          <a:off x="902330" y="1183713"/>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Mobile &amp; Web Applications</a:t>
          </a:r>
        </a:p>
      </dsp:txBody>
      <dsp:txXfrm>
        <a:off x="902330" y="1183713"/>
        <a:ext cx="1665944" cy="832972"/>
      </dsp:txXfrm>
    </dsp:sp>
    <dsp:sp modelId="{407FCE29-839C-4AA4-AD3F-2AD5D9352C85}">
      <dsp:nvSpPr>
        <dsp:cNvPr id="0" name=""/>
        <dsp:cNvSpPr/>
      </dsp:nvSpPr>
      <dsp:spPr>
        <a:xfrm>
          <a:off x="2918124" y="1183713"/>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Operator &amp; Admin Platform</a:t>
          </a:r>
        </a:p>
      </dsp:txBody>
      <dsp:txXfrm>
        <a:off x="2918124" y="1183713"/>
        <a:ext cx="1665944" cy="832972"/>
      </dsp:txXfrm>
    </dsp:sp>
    <dsp:sp modelId="{40991264-5101-4DE4-B3AE-9794713C8E93}">
      <dsp:nvSpPr>
        <dsp:cNvPr id="0" name=""/>
        <dsp:cNvSpPr/>
      </dsp:nvSpPr>
      <dsp:spPr>
        <a:xfrm>
          <a:off x="902330" y="2366534"/>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Hardware &amp; Gate Integrations</a:t>
          </a:r>
        </a:p>
      </dsp:txBody>
      <dsp:txXfrm>
        <a:off x="902330" y="2366534"/>
        <a:ext cx="1665944" cy="832972"/>
      </dsp:txXfrm>
    </dsp:sp>
    <dsp:sp modelId="{EF0B2CE8-5901-4EC8-B130-7D636B0CE404}">
      <dsp:nvSpPr>
        <dsp:cNvPr id="0" name=""/>
        <dsp:cNvSpPr/>
      </dsp:nvSpPr>
      <dsp:spPr>
        <a:xfrm>
          <a:off x="2918124" y="2366534"/>
          <a:ext cx="1665944" cy="832972"/>
        </a:xfrm>
        <a:prstGeom prst="rect">
          <a:avLst/>
        </a:prstGeom>
        <a:solidFill>
          <a:schemeClr val="dk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a:lnSpc>
              <a:spcPct val="90000"/>
            </a:lnSpc>
            <a:spcBef>
              <a:spcPct val="0"/>
            </a:spcBef>
            <a:spcAft>
              <a:spcPct val="35000"/>
            </a:spcAft>
            <a:buNone/>
          </a:pPr>
          <a:r>
            <a:rPr lang="en-US" sz="1900" kern="1200"/>
            <a:t>Project Management &amp; Operations</a:t>
          </a:r>
        </a:p>
      </dsp:txBody>
      <dsp:txXfrm>
        <a:off x="2918124" y="2366534"/>
        <a:ext cx="1665944" cy="83297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2">
        <a:scrgbClr r="0" g="0" b="0"/>
      </a:effectRef>
      <a:fontRef idx="minor">
        <a:schemeClr val="lt1"/>
      </a:fontRef>
    </dgm:style>
  </dgm:styleLbl>
  <dgm:styleLbl name="ltNode1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2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NoLn">
    <dgm:scene3d>
      <a:camera prst="orthographicFront">
        <a:rot lat="0" lon="0" rev="0"/>
      </a:camera>
      <a:lightRig rig="contrasting" dir="t">
        <a:rot lat="0" lon="0" rev="1200000"/>
      </a:lightRig>
    </dgm:scene3d>
    <dgm:sp3d contourW="19050" prstMaterial="metal">
      <a:bevelT w="88900" h="203200"/>
      <a:bevelB w="165100" h="254000"/>
    </dgm:sp3d>
    <dgm:txPr/>
    <dgm:style>
      <a:lnRef idx="1">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1">
        <a:scrgbClr r="0" g="0" b="0"/>
      </a:lnRef>
      <a:fillRef idx="0">
        <a:scrgbClr r="0" g="0" b="0"/>
      </a:fillRef>
      <a:effectRef idx="0">
        <a:scrgbClr r="0" g="0" b="0"/>
      </a:effectRef>
      <a:fontRef idx="minor">
        <a:schemeClr val="lt1"/>
      </a:fontRef>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AC7D3F809143D89C3D43D171FAB00A"/>
        <w:category>
          <w:name w:val="General"/>
          <w:gallery w:val="placeholder"/>
        </w:category>
        <w:types>
          <w:type w:val="bbPlcHdr"/>
        </w:types>
        <w:behaviors>
          <w:behavior w:val="content"/>
        </w:behaviors>
        <w:guid w:val="{F8F97306-42CE-49E2-9F4A-E9BEA93D797D}"/>
      </w:docPartPr>
      <w:docPartBody>
        <w:p w:rsidR="00865C7C" w:rsidRDefault="00000000">
          <w:pPr>
            <w:pStyle w:val="BFAC7D3F809143D89C3D43D171FAB00A"/>
          </w:pPr>
          <w:r w:rsidRPr="3236C9DF">
            <w:t>Course Number</w:t>
          </w:r>
          <w:r>
            <w:t>:</w:t>
          </w:r>
        </w:p>
        <w:bookmarkStart w:id="0" w:name="_Int_pGJ5iSU8"/>
        <w:bookmarkEnd w:id="0"/>
      </w:docPartBody>
    </w:docPart>
    <w:docPart>
      <w:docPartPr>
        <w:name w:val="26A4E7E1E9F74E5EBF7BC43CC3A32C0D"/>
        <w:category>
          <w:name w:val="General"/>
          <w:gallery w:val="placeholder"/>
        </w:category>
        <w:types>
          <w:type w:val="bbPlcHdr"/>
        </w:types>
        <w:behaviors>
          <w:behavior w:val="content"/>
        </w:behaviors>
        <w:guid w:val="{EB4267AE-64D4-420F-8EC5-91C3BFF56627}"/>
      </w:docPartPr>
      <w:docPartBody>
        <w:p w:rsidR="00865C7C" w:rsidRDefault="00000000">
          <w:pPr>
            <w:pStyle w:val="26A4E7E1E9F74E5EBF7BC43CC3A32C0D"/>
          </w:pPr>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299"/>
    <w:rsid w:val="001F6299"/>
    <w:rsid w:val="00865C7C"/>
    <w:rsid w:val="00A55613"/>
    <w:rsid w:val="00AB0A68"/>
    <w:rsid w:val="00D31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BFAC7D3F809143D89C3D43D171FAB00A">
    <w:name w:val="BFAC7D3F809143D89C3D43D171FAB00A"/>
  </w:style>
  <w:style w:type="paragraph" w:customStyle="1" w:styleId="26A4E7E1E9F74E5EBF7BC43CC3A32C0D">
    <w:name w:val="26A4E7E1E9F74E5EBF7BC43CC3A32C0D"/>
  </w:style>
  <w:style w:type="character" w:styleId="Hyperlink">
    <w:name w:val="Hyperlink"/>
    <w:basedOn w:val="DefaultParagraphFont"/>
    <w:uiPriority w:val="99"/>
    <w:unhideWhenUsed/>
    <w:rPr>
      <w:color w:val="467886" w:themeColor="hyperlink"/>
      <w:u w:val="single"/>
    </w:rPr>
  </w:style>
  <w:style w:type="paragraph" w:customStyle="1" w:styleId="3B004F52C2B64079ACB55071087C505C">
    <w:name w:val="3B004F52C2B64079ACB55071087C50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4</TotalTime>
  <Pages>16</Pages>
  <Words>2787</Words>
  <Characters>15890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dc:creator>
  <cp:keywords/>
  <dc:description/>
  <cp:lastModifiedBy>Adnan, Aliyan</cp:lastModifiedBy>
  <cp:revision>2</cp:revision>
  <dcterms:created xsi:type="dcterms:W3CDTF">2026-09-18T02:02:00Z</dcterms:created>
  <dcterms:modified xsi:type="dcterms:W3CDTF">2026-09-18T02:02:00Z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2bc09405-d2e0-4ddb-8803-f8da17cfca01</vt:lpwstr>
  </property>
</Properties>
</file>